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8C099" w14:textId="026803D5" w:rsidR="00122D5B" w:rsidRPr="00431E51" w:rsidRDefault="00122D5B" w:rsidP="00D858BD">
      <w:pPr>
        <w:pStyle w:val="Titre"/>
        <w:spacing w:line="276" w:lineRule="auto"/>
      </w:pPr>
      <w:r w:rsidRPr="00431E51">
        <w:t xml:space="preserve">Projet </w:t>
      </w:r>
      <w:r w:rsidR="001731B0" w:rsidRPr="00431E51">
        <w:t xml:space="preserve">Réseau </w:t>
      </w:r>
      <w:r w:rsidR="008E6781" w:rsidRPr="00431E51">
        <w:t>300</w:t>
      </w:r>
    </w:p>
    <w:p w14:paraId="71518FE3" w14:textId="77777777" w:rsidR="00122D5B" w:rsidRPr="00431E51" w:rsidRDefault="00122D5B" w:rsidP="00D858BD">
      <w:pPr>
        <w:spacing w:line="276" w:lineRule="auto"/>
        <w:jc w:val="center"/>
      </w:pPr>
    </w:p>
    <w:p w14:paraId="6109DD4A" w14:textId="77777777" w:rsidR="00122D5B" w:rsidRPr="00431E51" w:rsidRDefault="00122D5B" w:rsidP="00D858BD">
      <w:pPr>
        <w:spacing w:line="276" w:lineRule="auto"/>
        <w:jc w:val="center"/>
      </w:pPr>
    </w:p>
    <w:p w14:paraId="527B5A64" w14:textId="77777777" w:rsidR="00122D5B" w:rsidRPr="00431E51" w:rsidRDefault="008B65C6" w:rsidP="00D858BD">
      <w:pPr>
        <w:spacing w:before="2400" w:line="276" w:lineRule="auto"/>
        <w:jc w:val="center"/>
        <w:rPr>
          <w:rFonts w:cs="Arial"/>
        </w:rPr>
      </w:pPr>
      <w:r w:rsidRPr="00431E51">
        <w:rPr>
          <w:rFonts w:cs="Arial"/>
        </w:rPr>
        <w:drawing>
          <wp:inline distT="0" distB="0" distL="0" distR="0" wp14:anchorId="0FAA03EB" wp14:editId="53A760D5">
            <wp:extent cx="3473326" cy="1953746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26" cy="1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877E" w14:textId="77777777" w:rsidR="00122D5B" w:rsidRPr="00431E51" w:rsidRDefault="00122D5B" w:rsidP="00D858BD">
      <w:pPr>
        <w:spacing w:line="276" w:lineRule="auto"/>
        <w:jc w:val="center"/>
      </w:pPr>
    </w:p>
    <w:p w14:paraId="1025CC76" w14:textId="77777777" w:rsidR="00122D5B" w:rsidRPr="00431E51" w:rsidRDefault="00187CB9" w:rsidP="00D858BD">
      <w:pPr>
        <w:spacing w:before="2000" w:line="276" w:lineRule="auto"/>
        <w:jc w:val="center"/>
        <w:rPr>
          <w:rStyle w:val="lev"/>
          <w:sz w:val="28"/>
          <w:szCs w:val="28"/>
        </w:rPr>
      </w:pPr>
      <w:r w:rsidRPr="00431E51">
        <w:rPr>
          <w:rStyle w:val="lev"/>
          <w:sz w:val="28"/>
          <w:szCs w:val="28"/>
        </w:rPr>
        <w:t>Rapport de p</w:t>
      </w:r>
      <w:r w:rsidR="00122D5B" w:rsidRPr="00431E51">
        <w:rPr>
          <w:rStyle w:val="lev"/>
          <w:sz w:val="28"/>
          <w:szCs w:val="28"/>
        </w:rPr>
        <w:t>rojet</w:t>
      </w:r>
    </w:p>
    <w:p w14:paraId="15217C9F" w14:textId="77777777" w:rsidR="00122D5B" w:rsidRPr="00431E51" w:rsidRDefault="00122D5B" w:rsidP="00D858BD">
      <w:pPr>
        <w:spacing w:before="2000" w:line="276" w:lineRule="auto"/>
        <w:jc w:val="center"/>
      </w:pPr>
      <w:r w:rsidRPr="00431E51">
        <w:t>Zeqiri Amir – CI</w:t>
      </w:r>
      <w:r w:rsidR="00A328A8" w:rsidRPr="00431E51">
        <w:t>N</w:t>
      </w:r>
      <w:r w:rsidRPr="00431E51">
        <w:t>2</w:t>
      </w:r>
      <w:r w:rsidR="00A328A8" w:rsidRPr="00431E51">
        <w:t>B</w:t>
      </w:r>
    </w:p>
    <w:p w14:paraId="40B6AA9E" w14:textId="2E8C20C3" w:rsidR="00122D5B" w:rsidRPr="00431E51" w:rsidRDefault="00122D5B" w:rsidP="00D858BD">
      <w:pPr>
        <w:spacing w:line="276" w:lineRule="auto"/>
        <w:jc w:val="center"/>
      </w:pPr>
      <w:r w:rsidRPr="00431E51">
        <w:t xml:space="preserve">ETML, </w:t>
      </w:r>
      <w:r w:rsidR="001731B0" w:rsidRPr="00431E51">
        <w:t>Vennes</w:t>
      </w:r>
      <w:r w:rsidRPr="00431E51">
        <w:t xml:space="preserve"> – </w:t>
      </w:r>
      <w:r w:rsidR="001731B0" w:rsidRPr="00431E51">
        <w:t>A22</w:t>
      </w:r>
      <w:r w:rsidR="008E6781" w:rsidRPr="00431E51">
        <w:t xml:space="preserve"> / C23</w:t>
      </w:r>
    </w:p>
    <w:p w14:paraId="3ABC347C" w14:textId="71C6B7AC" w:rsidR="00122D5B" w:rsidRPr="00431E51" w:rsidRDefault="006A124B" w:rsidP="00D858BD">
      <w:pPr>
        <w:spacing w:line="276" w:lineRule="auto"/>
        <w:jc w:val="center"/>
      </w:pPr>
      <w:r w:rsidRPr="00431E51">
        <w:t>32</w:t>
      </w:r>
      <w:r w:rsidR="00122D5B" w:rsidRPr="00431E51">
        <w:t xml:space="preserve"> Périodes</w:t>
      </w:r>
    </w:p>
    <w:p w14:paraId="61363EA7" w14:textId="33BF2E60" w:rsidR="00122D5B" w:rsidRPr="00431E51" w:rsidRDefault="00122D5B" w:rsidP="00D858BD">
      <w:pPr>
        <w:spacing w:line="276" w:lineRule="auto"/>
        <w:jc w:val="center"/>
      </w:pPr>
      <w:r w:rsidRPr="00431E51">
        <w:t xml:space="preserve">Maître : M. </w:t>
      </w:r>
      <w:r w:rsidR="001731B0" w:rsidRPr="00431E51">
        <w:t>Delgado</w:t>
      </w:r>
    </w:p>
    <w:p w14:paraId="790E830D" w14:textId="77777777" w:rsidR="00122D5B" w:rsidRPr="00431E51" w:rsidRDefault="00122D5B" w:rsidP="00D858BD">
      <w:pPr>
        <w:pStyle w:val="Titre"/>
        <w:spacing w:line="276" w:lineRule="auto"/>
        <w:jc w:val="left"/>
      </w:pPr>
      <w:r w:rsidRPr="00431E51">
        <w:br w:type="page"/>
      </w:r>
      <w:r w:rsidRPr="00431E51">
        <w:lastRenderedPageBreak/>
        <w:t>Table des matières</w:t>
      </w:r>
    </w:p>
    <w:p w14:paraId="0758A029" w14:textId="67B2505D" w:rsidR="00294AD2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431E51">
        <w:rPr>
          <w:rFonts w:cs="Arial"/>
          <w:i/>
          <w:iCs/>
          <w:caps w:val="0"/>
        </w:rPr>
        <w:fldChar w:fldCharType="begin"/>
      </w:r>
      <w:r w:rsidRPr="00431E51">
        <w:rPr>
          <w:rFonts w:cs="Arial"/>
          <w:i/>
          <w:iCs/>
          <w:caps w:val="0"/>
        </w:rPr>
        <w:instrText xml:space="preserve"> TOC \o "1-3" \h \z \u </w:instrText>
      </w:r>
      <w:r w:rsidRPr="00431E51">
        <w:rPr>
          <w:rFonts w:cs="Arial"/>
          <w:i/>
          <w:iCs/>
          <w:caps w:val="0"/>
        </w:rPr>
        <w:fldChar w:fldCharType="separate"/>
      </w:r>
      <w:hyperlink w:anchor="_Toc199283172" w:history="1">
        <w:r w:rsidR="00294AD2" w:rsidRPr="00D84236">
          <w:rPr>
            <w:rStyle w:val="Lienhypertexte"/>
            <w:noProof/>
          </w:rPr>
          <w:t>1</w:t>
        </w:r>
        <w:r w:rsidR="00294AD2"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="00294AD2" w:rsidRPr="00D84236">
          <w:rPr>
            <w:rStyle w:val="Lienhypertexte"/>
            <w:noProof/>
          </w:rPr>
          <w:t>Description du projet dans son ensemble</w:t>
        </w:r>
        <w:r w:rsidR="00294AD2">
          <w:rPr>
            <w:noProof/>
            <w:webHidden/>
          </w:rPr>
          <w:tab/>
        </w:r>
        <w:r w:rsidR="00294AD2">
          <w:rPr>
            <w:noProof/>
            <w:webHidden/>
          </w:rPr>
          <w:fldChar w:fldCharType="begin"/>
        </w:r>
        <w:r w:rsidR="00294AD2">
          <w:rPr>
            <w:noProof/>
            <w:webHidden/>
          </w:rPr>
          <w:instrText xml:space="preserve"> PAGEREF _Toc199283172 \h </w:instrText>
        </w:r>
        <w:r w:rsidR="00294AD2">
          <w:rPr>
            <w:noProof/>
            <w:webHidden/>
          </w:rPr>
        </w:r>
        <w:r w:rsidR="00294AD2">
          <w:rPr>
            <w:noProof/>
            <w:webHidden/>
          </w:rPr>
          <w:fldChar w:fldCharType="separate"/>
        </w:r>
        <w:r w:rsidR="00294AD2">
          <w:rPr>
            <w:noProof/>
            <w:webHidden/>
          </w:rPr>
          <w:t>3</w:t>
        </w:r>
        <w:r w:rsidR="00294AD2">
          <w:rPr>
            <w:noProof/>
            <w:webHidden/>
          </w:rPr>
          <w:fldChar w:fldCharType="end"/>
        </w:r>
      </w:hyperlink>
    </w:p>
    <w:p w14:paraId="6E04ED94" w14:textId="00A28DCA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73" w:history="1">
        <w:r w:rsidRPr="00D84236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1B38CE" w14:textId="2E1A5097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74" w:history="1">
        <w:r w:rsidRPr="00D84236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5F225D" w14:textId="68319CB9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75" w:history="1">
        <w:r w:rsidRPr="00D84236">
          <w:rPr>
            <w:rStyle w:val="Lienhypertexte"/>
            <w:noProof/>
          </w:rPr>
          <w:t>1.3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B5F000" w14:textId="321274D1" w:rsidR="00294AD2" w:rsidRDefault="00294AD2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9283176" w:history="1">
        <w:r w:rsidRPr="00D84236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C4FBE7" w14:textId="13669635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77" w:history="1">
        <w:r w:rsidRPr="00D84236">
          <w:rPr>
            <w:rStyle w:val="Lienhypertexte"/>
            <w:noProof/>
          </w:rPr>
          <w:t>2.1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Installation de Debian 12 (Serveur)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00A6D6" w14:textId="0A8EA60B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78" w:history="1">
        <w:r w:rsidRPr="00D84236">
          <w:rPr>
            <w:rStyle w:val="Lienhypertexte"/>
            <w:noProof/>
          </w:rPr>
          <w:t>2.2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Installation de Windows 11 (Client)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0D1206" w14:textId="5E428769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79" w:history="1">
        <w:r w:rsidRPr="00D84236">
          <w:rPr>
            <w:rStyle w:val="Lienhypertexte"/>
            <w:noProof/>
          </w:rPr>
          <w:t>2.3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Installation de FreeBSD (pfSense)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791F16" w14:textId="66EFA75B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0" w:history="1">
        <w:r w:rsidRPr="00D84236">
          <w:rPr>
            <w:rStyle w:val="Lienhypertexte"/>
            <w:noProof/>
          </w:rPr>
          <w:t>2.4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Installation et configuration de Bind9 (DNS)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AA5D98" w14:textId="2535847A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1" w:history="1">
        <w:r w:rsidRPr="00D84236">
          <w:rPr>
            <w:rStyle w:val="Lienhypertexte"/>
            <w:noProof/>
          </w:rPr>
          <w:t>2.5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Installation et configuration du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D56F73" w14:textId="546A2902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2" w:history="1">
        <w:r w:rsidRPr="00D84236">
          <w:rPr>
            <w:rStyle w:val="Lienhypertexte"/>
            <w:noProof/>
          </w:rPr>
          <w:t>2.6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Installation et configuration de OpenLDAP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2189E3" w14:textId="1F909E71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3" w:history="1">
        <w:r w:rsidRPr="00D84236">
          <w:rPr>
            <w:rStyle w:val="Lienhypertexte"/>
            <w:noProof/>
          </w:rPr>
          <w:t>2.7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Installation et configuration de Samba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B38DA6" w14:textId="4782436C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4" w:history="1">
        <w:r w:rsidRPr="00D84236">
          <w:rPr>
            <w:rStyle w:val="Lienhypertexte"/>
            <w:noProof/>
          </w:rPr>
          <w:t>2.8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Réinstallation de Samba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4DFE62" w14:textId="081ADDA5" w:rsidR="00294AD2" w:rsidRDefault="00294AD2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9283185" w:history="1">
        <w:r w:rsidRPr="00D84236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24D0B6" w14:textId="3AA085ED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6" w:history="1">
        <w:r w:rsidRPr="00D84236">
          <w:rPr>
            <w:rStyle w:val="Lienhypertexte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Pings réseau entre machines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67D187" w14:textId="4A5D4A80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7" w:history="1">
        <w:r w:rsidRPr="00D84236">
          <w:rPr>
            <w:rStyle w:val="Lienhypertexte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8DDE1D0" w14:textId="75D612F7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8" w:history="1">
        <w:r w:rsidRPr="00D84236">
          <w:rPr>
            <w:rStyle w:val="Lienhypertexte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32CC421" w14:textId="6DE4CB1D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89" w:history="1">
        <w:r w:rsidRPr="00D84236">
          <w:rPr>
            <w:rStyle w:val="Lienhypertexte"/>
            <w:noProof/>
          </w:rPr>
          <w:t>3.4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OpenLDAP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6CD81D" w14:textId="2A2D5A7B" w:rsidR="00294AD2" w:rsidRDefault="00294AD2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9283190" w:history="1">
        <w:r w:rsidRPr="00D84236">
          <w:rPr>
            <w:rStyle w:val="Lienhypertexte"/>
            <w:noProof/>
          </w:rPr>
          <w:t>3.5</w:t>
        </w:r>
        <w:r>
          <w:rPr>
            <w:rFonts w:eastAsiaTheme="minorEastAsia" w:cstheme="minorBidi"/>
            <w:small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Samba AD DC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5ABBE3B" w14:textId="02E0AF49" w:rsidR="00294AD2" w:rsidRDefault="00294AD2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99283191" w:history="1">
        <w:r w:rsidRPr="00D84236">
          <w:rPr>
            <w:rStyle w:val="Lienhypertexte"/>
            <w:noProof/>
          </w:rPr>
          <w:t>3.5.1</w:t>
        </w:r>
        <w:r>
          <w:rPr>
            <w:rFonts w:eastAsiaTheme="minorEastAsia" w:cstheme="minorBidi"/>
            <w:i w:val="0"/>
            <w:iC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Connexion avec les comptes des utilisateurs du domaine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8ADCB47" w14:textId="2DB00E10" w:rsidR="00294AD2" w:rsidRDefault="00294AD2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9283192" w:history="1">
        <w:r w:rsidRPr="00D84236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Problèmes rencontrés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E5C4791" w14:textId="540C5400" w:rsidR="00294AD2" w:rsidRDefault="00294AD2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9283193" w:history="1">
        <w:r w:rsidRPr="00D84236">
          <w:rPr>
            <w:rStyle w:val="Lienhypertexte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Sources &amp; Aides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53291A5" w14:textId="3FA3B498" w:rsidR="00294AD2" w:rsidRDefault="00294AD2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9283194" w:history="1">
        <w:r w:rsidRPr="00D84236">
          <w:rPr>
            <w:rStyle w:val="Lienhypertexte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:sz w:val="24"/>
            <w:szCs w:val="24"/>
            <w14:ligatures w14:val="standardContextual"/>
          </w:rPr>
          <w:tab/>
        </w:r>
        <w:r w:rsidRPr="00D84236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_Toc199283194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2375C34" w14:textId="700A261A" w:rsidR="00122D5B" w:rsidRPr="00431E51" w:rsidRDefault="00122D5B" w:rsidP="00D858BD">
      <w:pPr>
        <w:spacing w:line="276" w:lineRule="auto"/>
      </w:pPr>
      <w:r w:rsidRPr="00431E51">
        <w:rPr>
          <w:rFonts w:cs="Arial"/>
          <w:i/>
          <w:iCs/>
          <w:caps/>
        </w:rPr>
        <w:fldChar w:fldCharType="end"/>
      </w:r>
      <w:r w:rsidRPr="00431E51">
        <w:br w:type="page"/>
      </w:r>
    </w:p>
    <w:p w14:paraId="10D8FCA7" w14:textId="77777777" w:rsidR="00122D5B" w:rsidRPr="00431E51" w:rsidRDefault="00122D5B" w:rsidP="005E35C4">
      <w:pPr>
        <w:pStyle w:val="Titre1"/>
      </w:pPr>
      <w:bookmarkStart w:id="0" w:name="_Toc199283172"/>
      <w:r w:rsidRPr="00431E51">
        <w:lastRenderedPageBreak/>
        <w:t>Description du projet dans son ensemble</w:t>
      </w:r>
      <w:bookmarkEnd w:id="0"/>
    </w:p>
    <w:p w14:paraId="6F614A43" w14:textId="77777777" w:rsidR="00122D5B" w:rsidRPr="00431E51" w:rsidRDefault="00122D5B" w:rsidP="00D858BD">
      <w:pPr>
        <w:pStyle w:val="Titre2"/>
        <w:spacing w:line="276" w:lineRule="auto"/>
      </w:pPr>
      <w:bookmarkStart w:id="1" w:name="_Toc199283173"/>
      <w:r w:rsidRPr="00431E51">
        <w:t>Titre</w:t>
      </w:r>
      <w:bookmarkEnd w:id="1"/>
    </w:p>
    <w:p w14:paraId="66D2F615" w14:textId="1E37951E" w:rsidR="000F031D" w:rsidRPr="00431E51" w:rsidRDefault="00743D7D" w:rsidP="003C5BB8">
      <w:pPr>
        <w:pStyle w:val="Retraitcorpsdetexte"/>
        <w:spacing w:line="276" w:lineRule="auto"/>
      </w:pPr>
      <w:r w:rsidRPr="00431E51">
        <w:t>Installation, configuration et documentation d’un serveur Debian (VM), avec les services DNS, DHCP et</w:t>
      </w:r>
      <w:r w:rsidR="003C5BB8" w:rsidRPr="00431E51">
        <w:t xml:space="preserve"> </w:t>
      </w:r>
      <w:proofErr w:type="spellStart"/>
      <w:r w:rsidRPr="00431E51">
        <w:t>OpenLDAP</w:t>
      </w:r>
      <w:proofErr w:type="spellEnd"/>
    </w:p>
    <w:p w14:paraId="4772D5D9" w14:textId="77777777" w:rsidR="00743D7D" w:rsidRPr="00431E51" w:rsidRDefault="00743D7D" w:rsidP="00743D7D">
      <w:pPr>
        <w:pStyle w:val="Retraitcorpsdetexte"/>
        <w:spacing w:line="276" w:lineRule="auto"/>
      </w:pPr>
    </w:p>
    <w:p w14:paraId="59B9B0FC" w14:textId="77777777" w:rsidR="00122D5B" w:rsidRPr="00431E51" w:rsidRDefault="00122D5B" w:rsidP="00D858BD">
      <w:pPr>
        <w:pStyle w:val="Titre2"/>
        <w:spacing w:line="276" w:lineRule="auto"/>
      </w:pPr>
      <w:bookmarkStart w:id="2" w:name="_Toc199283174"/>
      <w:r w:rsidRPr="00431E51">
        <w:t>Sujet</w:t>
      </w:r>
      <w:bookmarkEnd w:id="2"/>
    </w:p>
    <w:p w14:paraId="5BEC3C18" w14:textId="6D6DBE5C" w:rsidR="00122D5B" w:rsidRDefault="00743D7D" w:rsidP="003C5BB8">
      <w:pPr>
        <w:pStyle w:val="Retraitcorpsdetexte"/>
        <w:spacing w:line="276" w:lineRule="auto"/>
      </w:pPr>
      <w:r w:rsidRPr="00431E51">
        <w:t>Le but de ce projet, sera d’installer les principaux services tels qu’un DHCP, DNS et gestion d’utilisateur</w:t>
      </w:r>
      <w:r w:rsidR="003C5BB8" w:rsidRPr="00431E51">
        <w:t xml:space="preserve"> </w:t>
      </w:r>
      <w:r w:rsidRPr="00431E51">
        <w:t>d’un serveur Debian pour un client Windows 11.</w:t>
      </w:r>
    </w:p>
    <w:p w14:paraId="503D909F" w14:textId="77777777" w:rsidR="00651A51" w:rsidRDefault="00651A51" w:rsidP="003C5BB8">
      <w:pPr>
        <w:pStyle w:val="Retraitcorpsdetexte"/>
        <w:spacing w:line="276" w:lineRule="auto"/>
      </w:pPr>
    </w:p>
    <w:p w14:paraId="4EA7F926" w14:textId="6055CA97" w:rsidR="00651A51" w:rsidRDefault="00651A51" w:rsidP="00651A51">
      <w:pPr>
        <w:pStyle w:val="Titre2"/>
      </w:pPr>
      <w:bookmarkStart w:id="3" w:name="_Toc199283175"/>
      <w:r>
        <w:t>Schéma</w:t>
      </w:r>
      <w:bookmarkEnd w:id="3"/>
    </w:p>
    <w:p w14:paraId="6C22B922" w14:textId="2080BB85" w:rsidR="00651A51" w:rsidRDefault="00651A51" w:rsidP="00651A51">
      <w:pPr>
        <w:pStyle w:val="Retraitcorpsdetexte"/>
      </w:pPr>
      <w:r>
        <w:rPr>
          <w:noProof/>
        </w:rPr>
        <w:drawing>
          <wp:inline distT="0" distB="0" distL="0" distR="0" wp14:anchorId="05A6A94C" wp14:editId="1FEC7EFE">
            <wp:extent cx="3699965" cy="3191836"/>
            <wp:effectExtent l="19050" t="19050" r="15240" b="27940"/>
            <wp:docPr id="1255581088" name="Image 1" descr="Une image contenant texte, capture d’écran, diagramm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81088" name="Image 1" descr="Une image contenant texte, capture d’écran, diagramme, conception&#10;&#10;Le contenu généré par l’IA peut êtr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936" cy="3194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115F5" w14:textId="0D697530" w:rsidR="00651A51" w:rsidRPr="00651A51" w:rsidRDefault="00651A51" w:rsidP="00651A51">
      <w:pPr>
        <w:pStyle w:val="Retraitcorpsdetexte"/>
      </w:pPr>
      <w:r>
        <w:t>Schéma pris du cahier des charges</w:t>
      </w:r>
      <w:r w:rsidR="001D62A1">
        <w:t>.</w:t>
      </w:r>
    </w:p>
    <w:p w14:paraId="5E58F15E" w14:textId="77777777" w:rsidR="005958CA" w:rsidRPr="00431E51" w:rsidRDefault="005958CA" w:rsidP="00641BF1">
      <w:pPr>
        <w:pStyle w:val="Corpsdetexte"/>
        <w:ind w:left="0"/>
      </w:pPr>
    </w:p>
    <w:p w14:paraId="15307F03" w14:textId="77777777" w:rsidR="005958CA" w:rsidRPr="00431E51" w:rsidRDefault="005958CA" w:rsidP="005958CA">
      <w:pPr>
        <w:pStyle w:val="Titre1"/>
      </w:pPr>
      <w:bookmarkStart w:id="4" w:name="_Toc199283176"/>
      <w:r w:rsidRPr="00431E51">
        <w:lastRenderedPageBreak/>
        <w:t>Réalisation</w:t>
      </w:r>
      <w:bookmarkEnd w:id="4"/>
    </w:p>
    <w:p w14:paraId="185DA392" w14:textId="623F4C5E" w:rsidR="005958CA" w:rsidRPr="00431E51" w:rsidRDefault="001213B6" w:rsidP="001213B6">
      <w:pPr>
        <w:pStyle w:val="Titre2"/>
      </w:pPr>
      <w:bookmarkStart w:id="5" w:name="_Toc199283177"/>
      <w:r w:rsidRPr="00431E51">
        <w:t>Installation de D</w:t>
      </w:r>
      <w:r w:rsidR="00397467" w:rsidRPr="00431E51">
        <w:t>e</w:t>
      </w:r>
      <w:r w:rsidRPr="00431E51">
        <w:t>bian</w:t>
      </w:r>
      <w:r w:rsidR="00A175FE" w:rsidRPr="00431E51">
        <w:t xml:space="preserve"> 12 (Serveur)</w:t>
      </w:r>
      <w:bookmarkEnd w:id="5"/>
    </w:p>
    <w:p w14:paraId="745DB765" w14:textId="420CE572" w:rsidR="007957EE" w:rsidRPr="00431E51" w:rsidRDefault="007957EE" w:rsidP="007957EE">
      <w:pPr>
        <w:pStyle w:val="Retraitcorpsdetexte"/>
      </w:pPr>
      <w:r w:rsidRPr="00431E51">
        <w:drawing>
          <wp:inline distT="0" distB="0" distL="0" distR="0" wp14:anchorId="03CB16F7" wp14:editId="25E4E0BD">
            <wp:extent cx="4772025" cy="2789556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766" cy="27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5012" w14:textId="34B8486C" w:rsidR="0088479A" w:rsidRPr="00431E51" w:rsidRDefault="0088479A" w:rsidP="007957EE">
      <w:pPr>
        <w:pStyle w:val="Retraitcorpsdetexte"/>
      </w:pPr>
      <w:r w:rsidRPr="00431E51">
        <w:t xml:space="preserve">C’est le serveur principal. Il héberge les services DNS, DHCP et </w:t>
      </w:r>
      <w:proofErr w:type="spellStart"/>
      <w:r w:rsidRPr="00431E51">
        <w:t>OpenLDAP</w:t>
      </w:r>
      <w:proofErr w:type="spellEnd"/>
      <w:r w:rsidRPr="00431E51">
        <w:t>/Samba. C’est lui qui gère les adresses IP, les noms de domaine et les utilisateurs.</w:t>
      </w:r>
    </w:p>
    <w:p w14:paraId="1DA7BF25" w14:textId="77777777" w:rsidR="0088479A" w:rsidRPr="00431E51" w:rsidRDefault="0088479A" w:rsidP="007957EE">
      <w:pPr>
        <w:pStyle w:val="Retraitcorpsdetexte"/>
      </w:pPr>
    </w:p>
    <w:p w14:paraId="427184F1" w14:textId="77777777" w:rsidR="0088479A" w:rsidRPr="00431E51" w:rsidRDefault="0088479A" w:rsidP="0088479A">
      <w:pPr>
        <w:pStyle w:val="Retraitcorpsdetexte"/>
        <w:rPr>
          <w:b/>
          <w:bCs/>
        </w:rPr>
      </w:pPr>
      <w:r w:rsidRPr="00431E51">
        <w:rPr>
          <w:b/>
          <w:bCs/>
        </w:rPr>
        <w:t>Pourquoi ce choix :</w:t>
      </w:r>
    </w:p>
    <w:p w14:paraId="1805FA4E" w14:textId="77777777" w:rsidR="0088479A" w:rsidRPr="00431E51" w:rsidRDefault="0088479A" w:rsidP="0088479A">
      <w:pPr>
        <w:pStyle w:val="Retraitcorpsdetexte"/>
      </w:pPr>
    </w:p>
    <w:p w14:paraId="38603344" w14:textId="61BA49D5" w:rsidR="0088479A" w:rsidRPr="00431E51" w:rsidRDefault="0088479A" w:rsidP="0088479A">
      <w:pPr>
        <w:pStyle w:val="Retraitcorpsdetexte"/>
        <w:numPr>
          <w:ilvl w:val="0"/>
          <w:numId w:val="28"/>
        </w:numPr>
      </w:pPr>
      <w:r w:rsidRPr="00431E51">
        <w:t>8 Go de RAM et 2 CPU sont utiles pour bien faire tourner tous les services.</w:t>
      </w:r>
    </w:p>
    <w:p w14:paraId="5D9B82A1" w14:textId="77777777" w:rsidR="0088479A" w:rsidRPr="00431E51" w:rsidRDefault="0088479A" w:rsidP="0088479A">
      <w:pPr>
        <w:pStyle w:val="Retraitcorpsdetexte"/>
      </w:pPr>
    </w:p>
    <w:p w14:paraId="4B9F194C" w14:textId="61A03B66" w:rsidR="0088479A" w:rsidRPr="00431E51" w:rsidRDefault="0088479A" w:rsidP="0088479A">
      <w:pPr>
        <w:pStyle w:val="Retraitcorpsdetexte"/>
        <w:numPr>
          <w:ilvl w:val="0"/>
          <w:numId w:val="28"/>
        </w:numPr>
      </w:pPr>
      <w:r w:rsidRPr="00431E51">
        <w:t xml:space="preserve">Le réseau interne permet de communiquer avec </w:t>
      </w:r>
      <w:proofErr w:type="spellStart"/>
      <w:r w:rsidRPr="00431E51">
        <w:t>pfSense</w:t>
      </w:r>
      <w:proofErr w:type="spellEnd"/>
      <w:r w:rsidRPr="00431E51">
        <w:t xml:space="preserve"> et Win11Desktop dans un même sous-réseau.</w:t>
      </w:r>
    </w:p>
    <w:p w14:paraId="4780607E" w14:textId="77777777" w:rsidR="00F77183" w:rsidRPr="00431E51" w:rsidRDefault="00F77183" w:rsidP="00F77183">
      <w:pPr>
        <w:pStyle w:val="Paragraphedeliste"/>
      </w:pPr>
    </w:p>
    <w:p w14:paraId="55A8CAFE" w14:textId="77777777" w:rsidR="00F77183" w:rsidRPr="00431E51" w:rsidRDefault="00F77183" w:rsidP="00F77183">
      <w:pPr>
        <w:pStyle w:val="Retraitcorpsdetexte"/>
      </w:pPr>
    </w:p>
    <w:p w14:paraId="37353AE8" w14:textId="77777777" w:rsidR="00F77183" w:rsidRPr="00431E51" w:rsidRDefault="00F77183" w:rsidP="00F77183">
      <w:pPr>
        <w:pStyle w:val="Retraitcorpsdetexte"/>
      </w:pPr>
    </w:p>
    <w:p w14:paraId="73B6F1BD" w14:textId="77777777" w:rsidR="00F77183" w:rsidRPr="00431E51" w:rsidRDefault="00F77183" w:rsidP="00F77183">
      <w:pPr>
        <w:pStyle w:val="Retraitcorpsdetexte"/>
      </w:pPr>
    </w:p>
    <w:p w14:paraId="524F313D" w14:textId="77777777" w:rsidR="00F77183" w:rsidRPr="00431E51" w:rsidRDefault="00F77183" w:rsidP="00F77183">
      <w:pPr>
        <w:pStyle w:val="Retraitcorpsdetexte"/>
      </w:pPr>
    </w:p>
    <w:p w14:paraId="5E491774" w14:textId="77777777" w:rsidR="00F77183" w:rsidRPr="00431E51" w:rsidRDefault="00F77183" w:rsidP="00F77183">
      <w:pPr>
        <w:pStyle w:val="Retraitcorpsdetexte"/>
      </w:pPr>
    </w:p>
    <w:p w14:paraId="188A4A24" w14:textId="77777777" w:rsidR="00F77183" w:rsidRPr="00431E51" w:rsidRDefault="00F77183" w:rsidP="00F77183">
      <w:pPr>
        <w:pStyle w:val="Retraitcorpsdetexte"/>
      </w:pPr>
    </w:p>
    <w:p w14:paraId="05BE3D78" w14:textId="6E48C975" w:rsidR="00F77183" w:rsidRPr="00431E51" w:rsidRDefault="00D30188" w:rsidP="00D30188">
      <w:r>
        <w:br w:type="page"/>
      </w:r>
    </w:p>
    <w:p w14:paraId="7861BB16" w14:textId="52B5184B" w:rsidR="00F77183" w:rsidRPr="00431E51" w:rsidRDefault="00F77183" w:rsidP="00F77183">
      <w:pPr>
        <w:pStyle w:val="Retraitcorpsdetexte"/>
      </w:pPr>
      <w:r w:rsidRPr="00431E51">
        <w:lastRenderedPageBreak/>
        <w:t xml:space="preserve">Ces </w:t>
      </w:r>
      <w:proofErr w:type="spellStart"/>
      <w:r w:rsidRPr="00431E51">
        <w:t>printscreens</w:t>
      </w:r>
      <w:proofErr w:type="spellEnd"/>
      <w:r w:rsidRPr="00431E51">
        <w:t xml:space="preserve"> montrent étape par étape l’installation de Linux Debian 12 :</w:t>
      </w:r>
    </w:p>
    <w:p w14:paraId="1504EF62" w14:textId="77777777" w:rsidR="00F77183" w:rsidRPr="00431E51" w:rsidRDefault="00F77183" w:rsidP="00F77183">
      <w:pPr>
        <w:pStyle w:val="Retraitcorpsdetexte"/>
      </w:pPr>
    </w:p>
    <w:p w14:paraId="5BDFFD53" w14:textId="4C6BA447" w:rsidR="00F458DA" w:rsidRPr="00431E51" w:rsidRDefault="00F458DA" w:rsidP="00F458DA">
      <w:pPr>
        <w:pStyle w:val="Retraitcorpsdetexte"/>
      </w:pPr>
      <w:r w:rsidRPr="00431E51">
        <w:drawing>
          <wp:inline distT="0" distB="0" distL="0" distR="0" wp14:anchorId="588A0662" wp14:editId="3FD0F866">
            <wp:extent cx="3211961" cy="27717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27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8F0" w14:textId="77777777" w:rsidR="00F458DA" w:rsidRPr="00431E51" w:rsidRDefault="00F458DA" w:rsidP="00F458DA">
      <w:pPr>
        <w:pStyle w:val="Retraitcorpsdetexte"/>
      </w:pPr>
    </w:p>
    <w:p w14:paraId="4BC4C302" w14:textId="491158AB" w:rsidR="00F458DA" w:rsidRPr="00431E51" w:rsidRDefault="00F458DA" w:rsidP="00F458DA">
      <w:pPr>
        <w:pStyle w:val="Retraitcorpsdetexte"/>
      </w:pPr>
      <w:r w:rsidRPr="00431E51">
        <w:drawing>
          <wp:inline distT="0" distB="0" distL="0" distR="0" wp14:anchorId="398361B4" wp14:editId="648E31A6">
            <wp:extent cx="3241249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27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2C3" w14:textId="77777777" w:rsidR="00F458DA" w:rsidRPr="00431E51" w:rsidRDefault="00F458DA" w:rsidP="00F458DA">
      <w:pPr>
        <w:pStyle w:val="Retraitcorpsdetexte"/>
      </w:pPr>
    </w:p>
    <w:p w14:paraId="51D3360F" w14:textId="54762D71" w:rsidR="00F458DA" w:rsidRPr="00431E51" w:rsidRDefault="00F458DA" w:rsidP="00F458DA">
      <w:pPr>
        <w:pStyle w:val="Retraitcorpsdetexte"/>
      </w:pPr>
      <w:r w:rsidRPr="00431E51">
        <w:lastRenderedPageBreak/>
        <w:drawing>
          <wp:inline distT="0" distB="0" distL="0" distR="0" wp14:anchorId="54BA2509" wp14:editId="76F8A4F6">
            <wp:extent cx="3590925" cy="3018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4693" cy="3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E00" w14:textId="77777777" w:rsidR="00F458DA" w:rsidRPr="00431E51" w:rsidRDefault="00F458DA" w:rsidP="00F458DA">
      <w:pPr>
        <w:pStyle w:val="Retraitcorpsdetexte"/>
      </w:pPr>
    </w:p>
    <w:p w14:paraId="54F3379C" w14:textId="2DF51ECE" w:rsidR="00F458DA" w:rsidRPr="00431E51" w:rsidRDefault="00F458DA" w:rsidP="00F458DA">
      <w:pPr>
        <w:pStyle w:val="Retraitcorpsdetexte"/>
      </w:pPr>
      <w:r w:rsidRPr="00431E51">
        <w:drawing>
          <wp:inline distT="0" distB="0" distL="0" distR="0" wp14:anchorId="2FAB9E27" wp14:editId="50607EAE">
            <wp:extent cx="3686175" cy="309809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172" cy="31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F24" w14:textId="77777777" w:rsidR="00207635" w:rsidRPr="00431E51" w:rsidRDefault="00207635" w:rsidP="00F458DA">
      <w:pPr>
        <w:pStyle w:val="Retraitcorpsdetexte"/>
      </w:pPr>
    </w:p>
    <w:p w14:paraId="30548230" w14:textId="08C366FF" w:rsidR="00207635" w:rsidRPr="00431E51" w:rsidRDefault="00207635" w:rsidP="00F458DA">
      <w:pPr>
        <w:pStyle w:val="Retraitcorpsdetexte"/>
      </w:pPr>
      <w:r w:rsidRPr="00431E51">
        <w:lastRenderedPageBreak/>
        <w:drawing>
          <wp:inline distT="0" distB="0" distL="0" distR="0" wp14:anchorId="4B52F737" wp14:editId="4F59EF93">
            <wp:extent cx="3649238" cy="30670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30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160" w14:textId="77777777" w:rsidR="00207635" w:rsidRPr="00431E51" w:rsidRDefault="00207635" w:rsidP="00F458DA">
      <w:pPr>
        <w:pStyle w:val="Retraitcorpsdetexte"/>
      </w:pPr>
    </w:p>
    <w:p w14:paraId="46401865" w14:textId="7481B1F3" w:rsidR="00207635" w:rsidRPr="00431E51" w:rsidRDefault="00207635" w:rsidP="00F458DA">
      <w:pPr>
        <w:pStyle w:val="Retraitcorpsdetexte"/>
      </w:pPr>
      <w:r w:rsidRPr="00431E51">
        <w:drawing>
          <wp:inline distT="0" distB="0" distL="0" distR="0" wp14:anchorId="2E94A25A" wp14:editId="40E83E11">
            <wp:extent cx="3667125" cy="3082083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1984" cy="3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9C" w14:textId="77777777" w:rsidR="00207635" w:rsidRPr="00431E51" w:rsidRDefault="00207635" w:rsidP="00F458DA">
      <w:pPr>
        <w:pStyle w:val="Retraitcorpsdetexte"/>
      </w:pPr>
    </w:p>
    <w:p w14:paraId="75200E07" w14:textId="33B66A32" w:rsidR="00207635" w:rsidRPr="00431E51" w:rsidRDefault="00207635" w:rsidP="00F458DA">
      <w:pPr>
        <w:pStyle w:val="Retraitcorpsdetexte"/>
      </w:pPr>
      <w:r w:rsidRPr="00431E51">
        <w:lastRenderedPageBreak/>
        <w:drawing>
          <wp:inline distT="0" distB="0" distL="0" distR="0" wp14:anchorId="7814E0E5" wp14:editId="663FB277">
            <wp:extent cx="3558574" cy="29908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156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F4B" w14:textId="77777777" w:rsidR="00207635" w:rsidRPr="00431E51" w:rsidRDefault="00207635" w:rsidP="00F458DA">
      <w:pPr>
        <w:pStyle w:val="Retraitcorpsdetexte"/>
      </w:pPr>
    </w:p>
    <w:p w14:paraId="75B5AC0F" w14:textId="0CE79C6A" w:rsidR="00B43B77" w:rsidRPr="00431E51" w:rsidRDefault="00207635" w:rsidP="00B43B77">
      <w:pPr>
        <w:pStyle w:val="Retraitcorpsdetexte"/>
      </w:pPr>
      <w:r w:rsidRPr="00431E51">
        <w:drawing>
          <wp:inline distT="0" distB="0" distL="0" distR="0" wp14:anchorId="0A9E4C08" wp14:editId="5D73A24D">
            <wp:extent cx="3619500" cy="3042056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3579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18B" w14:textId="77777777" w:rsidR="00B43B77" w:rsidRPr="00431E51" w:rsidRDefault="00B43B77" w:rsidP="00B43B77">
      <w:pPr>
        <w:pStyle w:val="Retraitcorpsdetexte"/>
      </w:pPr>
    </w:p>
    <w:p w14:paraId="15DB779C" w14:textId="1F886794" w:rsidR="00B43B77" w:rsidRPr="00431E51" w:rsidRDefault="00B43B77" w:rsidP="00B43B77">
      <w:pPr>
        <w:pStyle w:val="Retraitcorpsdetexte"/>
      </w:pPr>
      <w:r w:rsidRPr="00431E51">
        <w:lastRenderedPageBreak/>
        <w:drawing>
          <wp:inline distT="0" distB="0" distL="0" distR="0" wp14:anchorId="4EFA4C51" wp14:editId="734E9810">
            <wp:extent cx="3695700" cy="31060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1693" cy="31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E92" w14:textId="77777777" w:rsidR="00397467" w:rsidRPr="00431E51" w:rsidRDefault="00397467" w:rsidP="00B43B77">
      <w:pPr>
        <w:pStyle w:val="Retraitcorpsdetexte"/>
      </w:pPr>
    </w:p>
    <w:p w14:paraId="7E8B2674" w14:textId="77777777" w:rsidR="00F77183" w:rsidRPr="00431E51" w:rsidRDefault="00F77183" w:rsidP="00B43B77">
      <w:pPr>
        <w:pStyle w:val="Retraitcorpsdetexte"/>
      </w:pPr>
    </w:p>
    <w:p w14:paraId="5D0B2A7B" w14:textId="53FF8C9E" w:rsidR="00397467" w:rsidRPr="00431E51" w:rsidRDefault="00397467" w:rsidP="00397467">
      <w:pPr>
        <w:pStyle w:val="Titre2"/>
      </w:pPr>
      <w:bookmarkStart w:id="6" w:name="_Toc199283178"/>
      <w:r w:rsidRPr="00431E51">
        <w:t>Installation de Windows</w:t>
      </w:r>
      <w:r w:rsidR="00A175FE" w:rsidRPr="00431E51">
        <w:t xml:space="preserve"> 11 (Client)</w:t>
      </w:r>
      <w:bookmarkEnd w:id="6"/>
    </w:p>
    <w:p w14:paraId="2DDACAAF" w14:textId="3D9E5F76" w:rsidR="007C5DBB" w:rsidRPr="00431E51" w:rsidRDefault="007957EE" w:rsidP="007C5DBB">
      <w:pPr>
        <w:pStyle w:val="Retraitcorpsdetexte"/>
      </w:pPr>
      <w:r w:rsidRPr="00431E51">
        <w:drawing>
          <wp:inline distT="0" distB="0" distL="0" distR="0" wp14:anchorId="01B5F1DB" wp14:editId="6649C91A">
            <wp:extent cx="4429125" cy="2589109"/>
            <wp:effectExtent l="0" t="0" r="0" b="190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5096" cy="25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F422" w14:textId="5E5F8E6B" w:rsidR="006A499C" w:rsidRPr="00431E51" w:rsidRDefault="006A499C" w:rsidP="007C5DBB">
      <w:pPr>
        <w:pStyle w:val="Retraitcorpsdetexte"/>
      </w:pPr>
      <w:r w:rsidRPr="00431E51">
        <w:t>C’est le poste client. Il permet de tester le bon fonctionnement du serveur Debian (résolution DNS, adresse IP par DHCP, connexion à l’annuaire LDAP/Samba).</w:t>
      </w:r>
    </w:p>
    <w:p w14:paraId="24BBBD47" w14:textId="77777777" w:rsidR="006A499C" w:rsidRPr="00431E51" w:rsidRDefault="006A499C" w:rsidP="007C5DBB">
      <w:pPr>
        <w:pStyle w:val="Retraitcorpsdetexte"/>
      </w:pPr>
    </w:p>
    <w:p w14:paraId="53019025" w14:textId="77777777" w:rsidR="006A499C" w:rsidRPr="00431E51" w:rsidRDefault="006A499C" w:rsidP="006A499C">
      <w:pPr>
        <w:pStyle w:val="Retraitcorpsdetexte"/>
        <w:rPr>
          <w:b/>
          <w:bCs/>
        </w:rPr>
      </w:pPr>
      <w:r w:rsidRPr="00431E51">
        <w:rPr>
          <w:b/>
          <w:bCs/>
        </w:rPr>
        <w:t>Pourquoi ce choix :</w:t>
      </w:r>
    </w:p>
    <w:p w14:paraId="7E03B248" w14:textId="77777777" w:rsidR="006A499C" w:rsidRPr="00431E51" w:rsidRDefault="006A499C" w:rsidP="006A499C">
      <w:pPr>
        <w:pStyle w:val="Retraitcorpsdetexte"/>
      </w:pPr>
    </w:p>
    <w:p w14:paraId="6EDB6200" w14:textId="28B0A976" w:rsidR="006A499C" w:rsidRPr="00431E51" w:rsidRDefault="006A499C" w:rsidP="006A499C">
      <w:pPr>
        <w:pStyle w:val="Retraitcorpsdetexte"/>
        <w:numPr>
          <w:ilvl w:val="0"/>
          <w:numId w:val="28"/>
        </w:numPr>
      </w:pPr>
      <w:r w:rsidRPr="00431E51">
        <w:t>Windows 11 demande pas mal de RAM, donc 8 Go c’est bien.</w:t>
      </w:r>
    </w:p>
    <w:p w14:paraId="714B7EED" w14:textId="77777777" w:rsidR="006A499C" w:rsidRPr="00431E51" w:rsidRDefault="006A499C" w:rsidP="006A499C">
      <w:pPr>
        <w:pStyle w:val="Retraitcorpsdetexte"/>
      </w:pPr>
    </w:p>
    <w:p w14:paraId="5936B771" w14:textId="44FD96E2" w:rsidR="006A499C" w:rsidRPr="00431E51" w:rsidRDefault="006A499C" w:rsidP="006A499C">
      <w:pPr>
        <w:pStyle w:val="Retraitcorpsdetexte"/>
        <w:numPr>
          <w:ilvl w:val="0"/>
          <w:numId w:val="28"/>
        </w:numPr>
      </w:pPr>
      <w:r w:rsidRPr="00431E51">
        <w:t>Le même réseau interne que les autres VMs est nécessaire pour que tout fonctionne correctement.</w:t>
      </w:r>
    </w:p>
    <w:p w14:paraId="208A93C6" w14:textId="77777777" w:rsidR="004E56CC" w:rsidRPr="00431E51" w:rsidRDefault="004E56CC" w:rsidP="004E56CC">
      <w:pPr>
        <w:pStyle w:val="Paragraphedeliste"/>
      </w:pPr>
    </w:p>
    <w:p w14:paraId="4556731A" w14:textId="77777777" w:rsidR="004E56CC" w:rsidRPr="00431E51" w:rsidRDefault="004E56CC" w:rsidP="004E56CC">
      <w:pPr>
        <w:pStyle w:val="Retraitcorpsdetexte"/>
        <w:ind w:left="0"/>
      </w:pPr>
    </w:p>
    <w:p w14:paraId="37B2317E" w14:textId="77777777" w:rsidR="00F77183" w:rsidRPr="00431E51" w:rsidRDefault="00F77183" w:rsidP="004E56CC">
      <w:pPr>
        <w:pStyle w:val="Retraitcorpsdetexte"/>
        <w:ind w:left="0"/>
      </w:pPr>
    </w:p>
    <w:p w14:paraId="3A7C05BC" w14:textId="77777777" w:rsidR="006A499C" w:rsidRPr="00431E51" w:rsidRDefault="006A499C" w:rsidP="007C5DBB">
      <w:pPr>
        <w:pStyle w:val="Retraitcorpsdetexte"/>
      </w:pPr>
    </w:p>
    <w:p w14:paraId="52B65041" w14:textId="06AC8335" w:rsidR="00F77183" w:rsidRPr="00431E51" w:rsidRDefault="00F77183" w:rsidP="00F77183">
      <w:pPr>
        <w:pStyle w:val="Retraitcorpsdetexte"/>
      </w:pPr>
      <w:r w:rsidRPr="00431E51">
        <w:lastRenderedPageBreak/>
        <w:t xml:space="preserve">Ces </w:t>
      </w:r>
      <w:proofErr w:type="spellStart"/>
      <w:r w:rsidRPr="00431E51">
        <w:t>printscreens</w:t>
      </w:r>
      <w:proofErr w:type="spellEnd"/>
      <w:r w:rsidRPr="00431E51">
        <w:t xml:space="preserve"> montrent étape par étape le ‘bypass’ dans l’éditeur de registre pour VM</w:t>
      </w:r>
      <w:r w:rsidR="004A74AF" w:rsidRPr="00431E51">
        <w:t xml:space="preserve"> et l’installation de Windows 11</w:t>
      </w:r>
      <w:r w:rsidRPr="00431E51">
        <w:t> :</w:t>
      </w:r>
    </w:p>
    <w:p w14:paraId="23131D49" w14:textId="77777777" w:rsidR="00F77183" w:rsidRPr="00431E51" w:rsidRDefault="00F77183" w:rsidP="007C5DBB">
      <w:pPr>
        <w:pStyle w:val="Retraitcorpsdetexte"/>
      </w:pPr>
    </w:p>
    <w:p w14:paraId="4C87CCEE" w14:textId="4E992067" w:rsidR="00B43B77" w:rsidRPr="00431E51" w:rsidRDefault="00D7119D" w:rsidP="00B43B77">
      <w:pPr>
        <w:pStyle w:val="Retraitcorpsdetexte"/>
      </w:pPr>
      <w:r w:rsidRPr="00431E51">
        <w:drawing>
          <wp:inline distT="0" distB="0" distL="0" distR="0" wp14:anchorId="637CF099" wp14:editId="3A6BBA91">
            <wp:extent cx="4257675" cy="34939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625" cy="3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3A73" w14:textId="77777777" w:rsidR="004A74AF" w:rsidRPr="00431E51" w:rsidRDefault="004A74AF" w:rsidP="00B43B77">
      <w:pPr>
        <w:pStyle w:val="Retraitcorpsdetexte"/>
      </w:pPr>
    </w:p>
    <w:p w14:paraId="44EE6EDE" w14:textId="6E83C881" w:rsidR="00D7119D" w:rsidRPr="00431E51" w:rsidRDefault="00D7119D" w:rsidP="00B43B77">
      <w:pPr>
        <w:pStyle w:val="Retraitcorpsdetexte"/>
      </w:pPr>
      <w:r w:rsidRPr="00431E51">
        <w:drawing>
          <wp:inline distT="0" distB="0" distL="0" distR="0" wp14:anchorId="50AFEAC8" wp14:editId="294AB85D">
            <wp:extent cx="4267507" cy="350218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35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4CA" w14:textId="23AF0264" w:rsidR="00B43B77" w:rsidRPr="00431E51" w:rsidRDefault="00D7119D" w:rsidP="00B43B77">
      <w:pPr>
        <w:pStyle w:val="Retraitcorpsdetexte"/>
      </w:pPr>
      <w:r w:rsidRPr="00431E51">
        <w:lastRenderedPageBreak/>
        <w:drawing>
          <wp:inline distT="0" distB="0" distL="0" distR="0" wp14:anchorId="0BFB7126" wp14:editId="0BAA1A38">
            <wp:extent cx="4410075" cy="3618986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AE6A" w14:textId="77777777" w:rsidR="004A74AF" w:rsidRPr="00431E51" w:rsidRDefault="004A74AF" w:rsidP="00B43B77">
      <w:pPr>
        <w:pStyle w:val="Retraitcorpsdetexte"/>
      </w:pPr>
    </w:p>
    <w:p w14:paraId="47139885" w14:textId="4D87331D" w:rsidR="008F7240" w:rsidRPr="00431E51" w:rsidRDefault="008F7240" w:rsidP="00B43B77">
      <w:pPr>
        <w:pStyle w:val="Retraitcorpsdetexte"/>
      </w:pPr>
      <w:r w:rsidRPr="00431E51">
        <w:drawing>
          <wp:inline distT="0" distB="0" distL="0" distR="0" wp14:anchorId="56C0B002" wp14:editId="4F08EAA7">
            <wp:extent cx="4445525" cy="3648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3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C0F" w14:textId="77777777" w:rsidR="00164453" w:rsidRPr="00431E51" w:rsidRDefault="00164453" w:rsidP="00B43B77">
      <w:pPr>
        <w:pStyle w:val="Retraitcorpsdetexte"/>
      </w:pPr>
    </w:p>
    <w:p w14:paraId="00B83FD3" w14:textId="77777777" w:rsidR="00164453" w:rsidRPr="00431E51" w:rsidRDefault="00164453" w:rsidP="00B43B77">
      <w:pPr>
        <w:pStyle w:val="Retraitcorpsdetexte"/>
      </w:pPr>
    </w:p>
    <w:p w14:paraId="2447FE66" w14:textId="77777777" w:rsidR="00164453" w:rsidRPr="00431E51" w:rsidRDefault="00164453" w:rsidP="00B43B77">
      <w:pPr>
        <w:pStyle w:val="Retraitcorpsdetexte"/>
      </w:pPr>
    </w:p>
    <w:p w14:paraId="4491811B" w14:textId="77777777" w:rsidR="00164453" w:rsidRPr="00431E51" w:rsidRDefault="00164453" w:rsidP="00B43B77">
      <w:pPr>
        <w:pStyle w:val="Retraitcorpsdetexte"/>
      </w:pPr>
    </w:p>
    <w:p w14:paraId="76740CEF" w14:textId="77777777" w:rsidR="00164453" w:rsidRPr="00431E51" w:rsidRDefault="00164453" w:rsidP="00B43B77">
      <w:pPr>
        <w:pStyle w:val="Retraitcorpsdetexte"/>
      </w:pPr>
    </w:p>
    <w:p w14:paraId="5DF9E994" w14:textId="77777777" w:rsidR="00164453" w:rsidRPr="00431E51" w:rsidRDefault="00164453" w:rsidP="00B43B77">
      <w:pPr>
        <w:pStyle w:val="Retraitcorpsdetexte"/>
      </w:pPr>
    </w:p>
    <w:p w14:paraId="4FA5341F" w14:textId="77777777" w:rsidR="00164453" w:rsidRPr="00431E51" w:rsidRDefault="00164453" w:rsidP="00B43B77">
      <w:pPr>
        <w:pStyle w:val="Retraitcorpsdetexte"/>
      </w:pPr>
    </w:p>
    <w:p w14:paraId="6CA061FB" w14:textId="77777777" w:rsidR="00164453" w:rsidRPr="00431E51" w:rsidRDefault="00164453" w:rsidP="00D30188">
      <w:pPr>
        <w:pStyle w:val="Retraitcorpsdetexte"/>
        <w:ind w:left="0"/>
      </w:pPr>
    </w:p>
    <w:p w14:paraId="65671C8C" w14:textId="5FDBD165" w:rsidR="00164453" w:rsidRPr="00431E51" w:rsidRDefault="00164453" w:rsidP="00164453">
      <w:pPr>
        <w:pStyle w:val="Retraitcorpsdetexte"/>
      </w:pPr>
      <w:r w:rsidRPr="00431E51">
        <w:lastRenderedPageBreak/>
        <w:t>Voici le début de l’installation de Windows 11</w:t>
      </w:r>
    </w:p>
    <w:p w14:paraId="2DFAD045" w14:textId="7A2A8E0D" w:rsidR="00BC5BCE" w:rsidRPr="00431E51" w:rsidRDefault="00BC5BCE" w:rsidP="00B43B77">
      <w:pPr>
        <w:pStyle w:val="Retraitcorpsdetexte"/>
      </w:pPr>
      <w:r w:rsidRPr="00431E51">
        <w:drawing>
          <wp:inline distT="0" distB="0" distL="0" distR="0" wp14:anchorId="4D9881CE" wp14:editId="3031BCD8">
            <wp:extent cx="4364276" cy="3581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2280" cy="3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ED" w14:textId="77777777" w:rsidR="00081331" w:rsidRPr="00431E51" w:rsidRDefault="00081331" w:rsidP="00B43B77">
      <w:pPr>
        <w:pStyle w:val="Retraitcorpsdetexte"/>
      </w:pPr>
    </w:p>
    <w:p w14:paraId="46B17658" w14:textId="7B950B91" w:rsidR="00081331" w:rsidRPr="00431E51" w:rsidRDefault="00081331" w:rsidP="00081331">
      <w:pPr>
        <w:pStyle w:val="Titre2"/>
      </w:pPr>
      <w:bookmarkStart w:id="7" w:name="_Toc199283179"/>
      <w:r w:rsidRPr="00431E51">
        <w:t xml:space="preserve">Installation de </w:t>
      </w:r>
      <w:r w:rsidR="008B4698" w:rsidRPr="00431E51">
        <w:t>FreeBSD (</w:t>
      </w:r>
      <w:proofErr w:type="spellStart"/>
      <w:r w:rsidR="008B4698" w:rsidRPr="00431E51">
        <w:t>pfSense</w:t>
      </w:r>
      <w:proofErr w:type="spellEnd"/>
      <w:r w:rsidR="008B4698" w:rsidRPr="00431E51">
        <w:t>)</w:t>
      </w:r>
      <w:bookmarkEnd w:id="7"/>
    </w:p>
    <w:p w14:paraId="71C2EFAB" w14:textId="234FB46B" w:rsidR="007957EE" w:rsidRPr="00431E51" w:rsidRDefault="007957EE" w:rsidP="007957EE">
      <w:pPr>
        <w:pStyle w:val="Retraitcorpsdetexte"/>
      </w:pPr>
      <w:r w:rsidRPr="00431E51">
        <w:drawing>
          <wp:inline distT="0" distB="0" distL="0" distR="0" wp14:anchorId="43C94549" wp14:editId="6896DFD2">
            <wp:extent cx="4905375" cy="2829650"/>
            <wp:effectExtent l="0" t="0" r="0" b="889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3396" cy="28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28F6" w14:textId="458AE56F" w:rsidR="0088479A" w:rsidRPr="00431E51" w:rsidRDefault="0088479A" w:rsidP="007957EE">
      <w:pPr>
        <w:pStyle w:val="Retraitcorpsdetexte"/>
      </w:pPr>
      <w:r w:rsidRPr="00431E51">
        <w:t>Cette VM sert de pare-feu et de passerelle. Elle permet aux autres machines de se connecter à Internet, tout en restant dans un réseau isolé.</w:t>
      </w:r>
    </w:p>
    <w:p w14:paraId="6C6850D2" w14:textId="77777777" w:rsidR="0088479A" w:rsidRPr="00431E51" w:rsidRDefault="0088479A" w:rsidP="0088479A">
      <w:pPr>
        <w:pStyle w:val="Retraitcorpsdetexte"/>
      </w:pPr>
    </w:p>
    <w:p w14:paraId="6ED1F79D" w14:textId="1010B7D0" w:rsidR="0088479A" w:rsidRPr="00431E51" w:rsidRDefault="0088479A" w:rsidP="0088479A">
      <w:pPr>
        <w:pStyle w:val="Retraitcorpsdetexte"/>
        <w:rPr>
          <w:b/>
          <w:bCs/>
        </w:rPr>
      </w:pPr>
      <w:r w:rsidRPr="00431E51">
        <w:rPr>
          <w:b/>
          <w:bCs/>
        </w:rPr>
        <w:t>Pourquoi ce choix :</w:t>
      </w:r>
    </w:p>
    <w:p w14:paraId="08153AAC" w14:textId="77777777" w:rsidR="0088479A" w:rsidRPr="00431E51" w:rsidRDefault="0088479A" w:rsidP="0088479A">
      <w:pPr>
        <w:pStyle w:val="Retraitcorpsdetexte"/>
      </w:pPr>
    </w:p>
    <w:p w14:paraId="31789D0C" w14:textId="132524CE" w:rsidR="0088479A" w:rsidRPr="00431E51" w:rsidRDefault="0088479A" w:rsidP="0088479A">
      <w:pPr>
        <w:pStyle w:val="Retraitcorpsdetexte"/>
        <w:numPr>
          <w:ilvl w:val="0"/>
          <w:numId w:val="27"/>
        </w:numPr>
      </w:pPr>
      <w:r w:rsidRPr="00431E51">
        <w:t xml:space="preserve">4 Go de RAM suffisent pour </w:t>
      </w:r>
      <w:proofErr w:type="spellStart"/>
      <w:r w:rsidRPr="00431E51">
        <w:t>pfSense</w:t>
      </w:r>
      <w:proofErr w:type="spellEnd"/>
      <w:r w:rsidRPr="00431E51">
        <w:t>.</w:t>
      </w:r>
    </w:p>
    <w:p w14:paraId="7B2D908D" w14:textId="77777777" w:rsidR="0088479A" w:rsidRPr="00431E51" w:rsidRDefault="0088479A" w:rsidP="0088479A">
      <w:pPr>
        <w:pStyle w:val="Retraitcorpsdetexte"/>
        <w:ind w:left="0"/>
      </w:pPr>
    </w:p>
    <w:p w14:paraId="01D54B28" w14:textId="4A48D982" w:rsidR="0088479A" w:rsidRPr="00431E51" w:rsidRDefault="0088479A" w:rsidP="0088479A">
      <w:pPr>
        <w:pStyle w:val="Retraitcorpsdetexte"/>
        <w:numPr>
          <w:ilvl w:val="0"/>
          <w:numId w:val="27"/>
        </w:numPr>
      </w:pPr>
      <w:r w:rsidRPr="00431E51">
        <w:t>Le réseau NAT donne l’accès à Internet, et le réseau interne permet de connecter les autres VMs ensemble.</w:t>
      </w:r>
    </w:p>
    <w:p w14:paraId="2089716B" w14:textId="7000F93D" w:rsidR="004A74AF" w:rsidRPr="00431E51" w:rsidRDefault="004A74AF" w:rsidP="004A74AF">
      <w:pPr>
        <w:pStyle w:val="Retraitcorpsdetexte"/>
      </w:pPr>
      <w:r w:rsidRPr="00431E51">
        <w:lastRenderedPageBreak/>
        <w:t xml:space="preserve">Ces </w:t>
      </w:r>
      <w:proofErr w:type="spellStart"/>
      <w:r w:rsidRPr="00431E51">
        <w:t>printscreens</w:t>
      </w:r>
      <w:proofErr w:type="spellEnd"/>
      <w:r w:rsidRPr="00431E51">
        <w:t xml:space="preserve"> montrent étape par étape l’installation</w:t>
      </w:r>
      <w:r w:rsidR="00D81003" w:rsidRPr="00431E51">
        <w:t xml:space="preserve"> et la configuration </w:t>
      </w:r>
      <w:r w:rsidRPr="00431E51">
        <w:t xml:space="preserve">de </w:t>
      </w:r>
      <w:proofErr w:type="spellStart"/>
      <w:r w:rsidRPr="00431E51">
        <w:t>pfSense</w:t>
      </w:r>
      <w:proofErr w:type="spellEnd"/>
      <w:r w:rsidRPr="00431E51">
        <w:t xml:space="preserve"> 2.7.2 :</w:t>
      </w:r>
    </w:p>
    <w:p w14:paraId="58C88B00" w14:textId="77777777" w:rsidR="004A74AF" w:rsidRPr="00431E51" w:rsidRDefault="004A74AF" w:rsidP="00081331">
      <w:pPr>
        <w:pStyle w:val="Retraitcorpsdetexte"/>
      </w:pPr>
    </w:p>
    <w:p w14:paraId="24EDA4FB" w14:textId="2332392F" w:rsidR="00081331" w:rsidRPr="00431E51" w:rsidRDefault="00205D07" w:rsidP="00081331">
      <w:pPr>
        <w:pStyle w:val="Retraitcorpsdetexte"/>
      </w:pPr>
      <w:r w:rsidRPr="00431E51">
        <w:drawing>
          <wp:inline distT="0" distB="0" distL="0" distR="0" wp14:anchorId="2150381A" wp14:editId="1F300889">
            <wp:extent cx="4676775" cy="3070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1468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38A" w14:textId="77777777" w:rsidR="00D81003" w:rsidRPr="00431E51" w:rsidRDefault="00D81003" w:rsidP="00081331">
      <w:pPr>
        <w:pStyle w:val="Retraitcorpsdetexte"/>
      </w:pPr>
    </w:p>
    <w:p w14:paraId="1AC910EE" w14:textId="4855CE68" w:rsidR="00D2393B" w:rsidRPr="00431E51" w:rsidRDefault="00D2393B" w:rsidP="00081331">
      <w:pPr>
        <w:pStyle w:val="Retraitcorpsdetexte"/>
      </w:pPr>
      <w:r w:rsidRPr="00431E51">
        <w:drawing>
          <wp:inline distT="0" distB="0" distL="0" distR="0" wp14:anchorId="1EDC471F" wp14:editId="5EB5BD47">
            <wp:extent cx="4705350" cy="308882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0729" cy="30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C90D" w14:textId="77777777" w:rsidR="00D81003" w:rsidRPr="00431E51" w:rsidRDefault="00D2393B" w:rsidP="00D81003">
      <w:pPr>
        <w:pStyle w:val="Retraitcorpsdetexte"/>
      </w:pPr>
      <w:r w:rsidRPr="00431E51">
        <w:lastRenderedPageBreak/>
        <w:drawing>
          <wp:inline distT="0" distB="0" distL="0" distR="0" wp14:anchorId="156C5A71" wp14:editId="2ECC9402">
            <wp:extent cx="4714875" cy="309507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6236" cy="31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5F58" w14:textId="77777777" w:rsidR="00D81003" w:rsidRPr="00431E51" w:rsidRDefault="00D81003" w:rsidP="00D81003">
      <w:pPr>
        <w:pStyle w:val="Retraitcorpsdetexte"/>
      </w:pPr>
    </w:p>
    <w:p w14:paraId="2C011C41" w14:textId="65805C3F" w:rsidR="007D4B2A" w:rsidRPr="00431E51" w:rsidRDefault="007D4B2A" w:rsidP="00D81003">
      <w:pPr>
        <w:pStyle w:val="Retraitcorpsdetexte"/>
      </w:pPr>
      <w:r w:rsidRPr="00431E51">
        <w:t>Voici le début de l’installation de FreeBSD</w:t>
      </w:r>
      <w:r w:rsidR="00D81003" w:rsidRPr="00431E51">
        <w:t xml:space="preserve"> </w:t>
      </w:r>
      <w:proofErr w:type="spellStart"/>
      <w:r w:rsidR="00D81003" w:rsidRPr="00431E51">
        <w:t>pfSense</w:t>
      </w:r>
      <w:proofErr w:type="spellEnd"/>
      <w:r w:rsidR="00D81003" w:rsidRPr="00431E51">
        <w:t> :</w:t>
      </w:r>
    </w:p>
    <w:p w14:paraId="0C970075" w14:textId="4D5A2B89" w:rsidR="00D2393B" w:rsidRPr="00431E51" w:rsidRDefault="00D2393B" w:rsidP="00081331">
      <w:pPr>
        <w:pStyle w:val="Retraitcorpsdetexte"/>
      </w:pPr>
      <w:r w:rsidRPr="00431E51">
        <w:drawing>
          <wp:inline distT="0" distB="0" distL="0" distR="0" wp14:anchorId="1744FED0" wp14:editId="04D961BE">
            <wp:extent cx="4411000" cy="289560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28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FC2" w14:textId="77777777" w:rsidR="00260860" w:rsidRPr="00431E51" w:rsidRDefault="00260860" w:rsidP="00081331">
      <w:pPr>
        <w:pStyle w:val="Retraitcorpsdetexte"/>
      </w:pPr>
    </w:p>
    <w:p w14:paraId="1D3F99AB" w14:textId="4CFE8E82" w:rsidR="00260860" w:rsidRPr="00431E51" w:rsidRDefault="00260860" w:rsidP="00260860">
      <w:pPr>
        <w:pStyle w:val="Titre2"/>
      </w:pPr>
      <w:bookmarkStart w:id="8" w:name="_Installation_et_configuration"/>
      <w:bookmarkStart w:id="9" w:name="_Toc199283180"/>
      <w:bookmarkEnd w:id="8"/>
      <w:r w:rsidRPr="00431E51">
        <w:t>Installation et configuration de Bind9 (DNS)</w:t>
      </w:r>
      <w:bookmarkEnd w:id="9"/>
    </w:p>
    <w:p w14:paraId="54DDA483" w14:textId="3566E848" w:rsidR="00164453" w:rsidRPr="00431E51" w:rsidRDefault="00396B82" w:rsidP="00B43B7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update</w:t>
      </w:r>
    </w:p>
    <w:p w14:paraId="3B622D6C" w14:textId="6307B149" w:rsidR="00DC5C22" w:rsidRPr="00431E51" w:rsidRDefault="00DC5C22" w:rsidP="00DC5C2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upgrade</w:t>
      </w:r>
    </w:p>
    <w:p w14:paraId="70B10E1B" w14:textId="57E06603" w:rsidR="00396B82" w:rsidRDefault="00396B82" w:rsidP="00B43B7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install</w:t>
      </w:r>
      <w:proofErr w:type="spellEnd"/>
      <w:r w:rsidRPr="00431E51">
        <w:rPr>
          <w:color w:val="4F81BD" w:themeColor="accent1"/>
        </w:rPr>
        <w:t xml:space="preserve"> bind9 </w:t>
      </w:r>
      <w:proofErr w:type="spellStart"/>
      <w:r w:rsidRPr="00431E51">
        <w:rPr>
          <w:color w:val="4F81BD" w:themeColor="accent1"/>
        </w:rPr>
        <w:t>dnsutils</w:t>
      </w:r>
      <w:proofErr w:type="spellEnd"/>
    </w:p>
    <w:p w14:paraId="6412B9F6" w14:textId="0B90E1A8" w:rsidR="00431E51" w:rsidRPr="00431E51" w:rsidRDefault="00431E51" w:rsidP="00431E51">
      <w:pPr>
        <w:pStyle w:val="Retraitcorpsdetexte"/>
      </w:pPr>
      <w:r w:rsidRPr="00431E51">
        <w:t>Ces commandes mettent à jour</w:t>
      </w:r>
      <w:r>
        <w:t xml:space="preserve"> les paquets et installe Bind9 (DNS).</w:t>
      </w:r>
    </w:p>
    <w:p w14:paraId="4DF1CCBF" w14:textId="77777777" w:rsidR="00431E51" w:rsidRPr="00431E51" w:rsidRDefault="00431E51" w:rsidP="00B43B77">
      <w:pPr>
        <w:pStyle w:val="Retraitcorpsdetexte"/>
        <w:rPr>
          <w:color w:val="4F81BD" w:themeColor="accent1"/>
        </w:rPr>
      </w:pPr>
    </w:p>
    <w:p w14:paraId="2F7D0F19" w14:textId="25543590" w:rsidR="00396B82" w:rsidRPr="00431E51" w:rsidRDefault="00396B82" w:rsidP="00B43B7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nano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bind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named.conf.options</w:t>
      </w:r>
      <w:proofErr w:type="spellEnd"/>
    </w:p>
    <w:p w14:paraId="7F35F6CA" w14:textId="7B65C846" w:rsidR="00431E51" w:rsidRPr="00431E51" w:rsidRDefault="00431E51" w:rsidP="00B43B77">
      <w:pPr>
        <w:pStyle w:val="Retraitcorpsdetexte"/>
      </w:pPr>
      <w:r>
        <w:t xml:space="preserve">Cette commande me permet de modifier le fichier </w:t>
      </w:r>
      <w:proofErr w:type="spellStart"/>
      <w:r>
        <w:t>named.</w:t>
      </w:r>
      <w:proofErr w:type="gramStart"/>
      <w:r>
        <w:t>conf.options</w:t>
      </w:r>
      <w:proofErr w:type="spellEnd"/>
      <w:proofErr w:type="gramEnd"/>
      <w:r w:rsidR="0026022D">
        <w:t>.</w:t>
      </w:r>
    </w:p>
    <w:p w14:paraId="169D6E8F" w14:textId="2AEB9206" w:rsidR="00396B82" w:rsidRPr="00431E51" w:rsidRDefault="00396B82" w:rsidP="00B43B77">
      <w:pPr>
        <w:pStyle w:val="Retraitcorpsdetexte"/>
      </w:pPr>
      <w:r w:rsidRPr="00431E51">
        <w:lastRenderedPageBreak/>
        <w:drawing>
          <wp:inline distT="0" distB="0" distL="0" distR="0" wp14:anchorId="2A4DB33E" wp14:editId="0C7D0702">
            <wp:extent cx="3727112" cy="2778495"/>
            <wp:effectExtent l="0" t="0" r="6985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12" cy="2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4A7" w14:textId="77777777" w:rsidR="00396B82" w:rsidRPr="00431E51" w:rsidRDefault="00396B82" w:rsidP="00B43B77">
      <w:pPr>
        <w:pStyle w:val="Retraitcorpsdetexte"/>
      </w:pPr>
    </w:p>
    <w:p w14:paraId="0ACF6620" w14:textId="68876389" w:rsidR="00396B82" w:rsidRDefault="00396B82" w:rsidP="00B43B7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nano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bind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named.conf.local</w:t>
      </w:r>
      <w:proofErr w:type="spellEnd"/>
    </w:p>
    <w:p w14:paraId="04F4E0DC" w14:textId="0AC11E5E" w:rsidR="00431E51" w:rsidRDefault="00431E51" w:rsidP="00431E51">
      <w:pPr>
        <w:pStyle w:val="Retraitcorpsdetexte"/>
      </w:pPr>
      <w:r>
        <w:t xml:space="preserve">Cette commande me permet de modifier le fichier </w:t>
      </w:r>
      <w:proofErr w:type="spellStart"/>
      <w:r>
        <w:t>named.</w:t>
      </w:r>
      <w:proofErr w:type="gramStart"/>
      <w:r>
        <w:t>conf.options</w:t>
      </w:r>
      <w:proofErr w:type="spellEnd"/>
      <w:proofErr w:type="gramEnd"/>
      <w:r w:rsidR="0026022D">
        <w:t>.</w:t>
      </w:r>
    </w:p>
    <w:p w14:paraId="394F6FF6" w14:textId="77777777" w:rsidR="00A45DD9" w:rsidRPr="00431E51" w:rsidRDefault="00A45DD9" w:rsidP="00431E51">
      <w:pPr>
        <w:pStyle w:val="Retraitcorpsdetexte"/>
      </w:pPr>
    </w:p>
    <w:p w14:paraId="7C07F5B5" w14:textId="397E31AD" w:rsidR="00396B82" w:rsidRDefault="00396B82" w:rsidP="006B0001">
      <w:pPr>
        <w:pStyle w:val="Retraitcorpsdetexte"/>
      </w:pPr>
      <w:r w:rsidRPr="00431E51">
        <w:drawing>
          <wp:inline distT="0" distB="0" distL="0" distR="0" wp14:anchorId="4E129588" wp14:editId="2C4BDD68">
            <wp:extent cx="3339342" cy="1656778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42" cy="16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3484" w14:textId="77777777" w:rsidR="00431E51" w:rsidRPr="00431E51" w:rsidRDefault="00431E51" w:rsidP="006B0001">
      <w:pPr>
        <w:pStyle w:val="Retraitcorpsdetexte"/>
      </w:pPr>
    </w:p>
    <w:p w14:paraId="1B769133" w14:textId="77777777" w:rsidR="00396B82" w:rsidRPr="00431E51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mkdir</w:t>
      </w:r>
      <w:proofErr w:type="spellEnd"/>
      <w:r w:rsidRPr="00431E51">
        <w:rPr>
          <w:color w:val="4F81BD" w:themeColor="accent1"/>
        </w:rPr>
        <w:t xml:space="preserve">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bind</w:t>
      </w:r>
      <w:proofErr w:type="spellEnd"/>
      <w:r w:rsidRPr="00431E51">
        <w:rPr>
          <w:color w:val="4F81BD" w:themeColor="accent1"/>
        </w:rPr>
        <w:t>/zones</w:t>
      </w:r>
    </w:p>
    <w:p w14:paraId="2EAD1C9B" w14:textId="38653EAF" w:rsidR="00396B82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cp</w:t>
      </w:r>
      <w:proofErr w:type="spellEnd"/>
      <w:r w:rsidRPr="00431E51">
        <w:rPr>
          <w:color w:val="4F81BD" w:themeColor="accent1"/>
        </w:rPr>
        <w:t xml:space="preserve">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bind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db.local</w:t>
      </w:r>
      <w:proofErr w:type="spellEnd"/>
      <w:r w:rsidRPr="00431E51">
        <w:rPr>
          <w:color w:val="4F81BD" w:themeColor="accent1"/>
        </w:rPr>
        <w:t xml:space="preserve">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bind</w:t>
      </w:r>
      <w:proofErr w:type="spellEnd"/>
      <w:r w:rsidRPr="00431E51">
        <w:rPr>
          <w:color w:val="4F81BD" w:themeColor="accent1"/>
        </w:rPr>
        <w:t>/zones/</w:t>
      </w:r>
      <w:proofErr w:type="spellStart"/>
      <w:r w:rsidRPr="00431E51">
        <w:rPr>
          <w:color w:val="4F81BD" w:themeColor="accent1"/>
        </w:rPr>
        <w:t>db.pubsoft.local</w:t>
      </w:r>
      <w:proofErr w:type="spellEnd"/>
    </w:p>
    <w:p w14:paraId="0C631344" w14:textId="6CB304F4" w:rsidR="00431E51" w:rsidRPr="00431E51" w:rsidRDefault="00431E51" w:rsidP="00396B82">
      <w:pPr>
        <w:pStyle w:val="Retraitcorpsdetexte"/>
      </w:pPr>
      <w:r>
        <w:t xml:space="preserve">Ces commandes créé le dossier zones et copie le contenu de </w:t>
      </w:r>
      <w:proofErr w:type="spellStart"/>
      <w:proofErr w:type="gramStart"/>
      <w:r>
        <w:t>db.local</w:t>
      </w:r>
      <w:proofErr w:type="spellEnd"/>
      <w:proofErr w:type="gramEnd"/>
      <w:r>
        <w:t xml:space="preserve"> à </w:t>
      </w:r>
      <w:proofErr w:type="spellStart"/>
      <w:proofErr w:type="gramStart"/>
      <w:r>
        <w:t>db.pubsoft</w:t>
      </w:r>
      <w:proofErr w:type="gramEnd"/>
      <w:r>
        <w:t>.local</w:t>
      </w:r>
      <w:proofErr w:type="spellEnd"/>
      <w:r>
        <w:t>.</w:t>
      </w:r>
    </w:p>
    <w:p w14:paraId="63E25752" w14:textId="77777777" w:rsidR="00431E51" w:rsidRPr="00431E51" w:rsidRDefault="00431E51" w:rsidP="00396B82">
      <w:pPr>
        <w:pStyle w:val="Retraitcorpsdetexte"/>
        <w:rPr>
          <w:color w:val="4F81BD" w:themeColor="accent1"/>
        </w:rPr>
      </w:pPr>
    </w:p>
    <w:p w14:paraId="7BF4D7EF" w14:textId="58D9BB10" w:rsidR="00396B82" w:rsidRDefault="00396B82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nano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bind</w:t>
      </w:r>
      <w:proofErr w:type="spellEnd"/>
      <w:r w:rsidRPr="00431E51">
        <w:rPr>
          <w:color w:val="4F81BD" w:themeColor="accent1"/>
        </w:rPr>
        <w:t>/zones/</w:t>
      </w:r>
      <w:proofErr w:type="spellStart"/>
      <w:r w:rsidRPr="00431E51">
        <w:rPr>
          <w:color w:val="4F81BD" w:themeColor="accent1"/>
        </w:rPr>
        <w:t>db.pubsoft.local</w:t>
      </w:r>
      <w:proofErr w:type="spellEnd"/>
    </w:p>
    <w:p w14:paraId="4A2875E4" w14:textId="2DB6C19C" w:rsidR="00431E51" w:rsidRDefault="00431E51" w:rsidP="00431E51">
      <w:pPr>
        <w:pStyle w:val="Retraitcorpsdetexte"/>
      </w:pPr>
      <w:r>
        <w:t xml:space="preserve">Cette commande me permet de modifier le fichier </w:t>
      </w:r>
      <w:proofErr w:type="spellStart"/>
      <w:proofErr w:type="gramStart"/>
      <w:r>
        <w:t>db.pubsoft</w:t>
      </w:r>
      <w:proofErr w:type="gramEnd"/>
      <w:r>
        <w:t>.local</w:t>
      </w:r>
      <w:proofErr w:type="spellEnd"/>
      <w:r w:rsidR="0026022D">
        <w:t>.</w:t>
      </w:r>
    </w:p>
    <w:p w14:paraId="01F1D0E6" w14:textId="77777777" w:rsidR="00A45DD9" w:rsidRPr="00431E51" w:rsidRDefault="00A45DD9" w:rsidP="00431E51">
      <w:pPr>
        <w:pStyle w:val="Retraitcorpsdetexte"/>
      </w:pPr>
    </w:p>
    <w:p w14:paraId="041DE52C" w14:textId="7965756D" w:rsidR="00292A0B" w:rsidRPr="00431E51" w:rsidRDefault="005319C3" w:rsidP="00D30188">
      <w:pPr>
        <w:pStyle w:val="Retraitcorpsdetexte"/>
      </w:pPr>
      <w:r w:rsidRPr="00431E51">
        <w:drawing>
          <wp:inline distT="0" distB="0" distL="0" distR="0" wp14:anchorId="7675B8B3" wp14:editId="3CBE20C3">
            <wp:extent cx="4036039" cy="2071913"/>
            <wp:effectExtent l="0" t="0" r="3175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39" cy="20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D10F" w14:textId="2CF3FD2C" w:rsidR="00292A0B" w:rsidRDefault="00292A0B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lastRenderedPageBreak/>
        <w:t>sudo</w:t>
      </w:r>
      <w:proofErr w:type="spellEnd"/>
      <w:proofErr w:type="gramEnd"/>
      <w:r w:rsidRPr="00431E51">
        <w:rPr>
          <w:color w:val="4F81BD" w:themeColor="accent1"/>
        </w:rPr>
        <w:t xml:space="preserve"> nano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bind</w:t>
      </w:r>
      <w:proofErr w:type="spellEnd"/>
      <w:r w:rsidRPr="00431E51">
        <w:rPr>
          <w:color w:val="4F81BD" w:themeColor="accent1"/>
        </w:rPr>
        <w:t>/zones/db.192</w:t>
      </w:r>
    </w:p>
    <w:p w14:paraId="201B3BA0" w14:textId="572E3FC2" w:rsidR="003D3D9D" w:rsidRDefault="003D3D9D" w:rsidP="003D3D9D">
      <w:pPr>
        <w:pStyle w:val="Retraitcorpsdetexte"/>
      </w:pPr>
      <w:r>
        <w:t xml:space="preserve">Cette commande me permet de modifier le fichier </w:t>
      </w:r>
      <w:r>
        <w:t>db.192</w:t>
      </w:r>
      <w:r w:rsidR="0026022D">
        <w:t>.</w:t>
      </w:r>
    </w:p>
    <w:p w14:paraId="0F35E1E3" w14:textId="77777777" w:rsidR="00A45DD9" w:rsidRPr="003D3D9D" w:rsidRDefault="00A45DD9" w:rsidP="003D3D9D">
      <w:pPr>
        <w:pStyle w:val="Retraitcorpsdetexte"/>
      </w:pPr>
    </w:p>
    <w:p w14:paraId="68483182" w14:textId="4641C67E" w:rsidR="00292A0B" w:rsidRPr="00431E51" w:rsidRDefault="00292A0B" w:rsidP="00396B82">
      <w:pPr>
        <w:pStyle w:val="Retraitcorpsdetexte"/>
      </w:pPr>
      <w:r w:rsidRPr="00431E51">
        <w:drawing>
          <wp:inline distT="0" distB="0" distL="0" distR="0" wp14:anchorId="64689A1A" wp14:editId="72A31A66">
            <wp:extent cx="3995601" cy="1930127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601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691" w14:textId="77777777" w:rsidR="005319C3" w:rsidRPr="00431E51" w:rsidRDefault="005319C3" w:rsidP="00396B82">
      <w:pPr>
        <w:pStyle w:val="Retraitcorpsdetexte"/>
      </w:pPr>
    </w:p>
    <w:p w14:paraId="7E4BB6B0" w14:textId="5E65FAC8" w:rsidR="005319C3" w:rsidRPr="00431E51" w:rsidRDefault="005319C3" w:rsidP="00396B8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start bind9</w:t>
      </w:r>
    </w:p>
    <w:p w14:paraId="305B7690" w14:textId="53393877" w:rsidR="00396B82" w:rsidRPr="00431E51" w:rsidRDefault="005319C3" w:rsidP="00B43B77">
      <w:pPr>
        <w:pStyle w:val="Retraitcorpsdetexte"/>
        <w:rPr>
          <w:color w:val="4F81BD" w:themeColor="accent1"/>
        </w:rPr>
      </w:pPr>
      <w:r w:rsidRPr="00431E51">
        <w:rPr>
          <w:color w:val="4F81BD" w:themeColor="accent1"/>
        </w:rPr>
        <w:t>(</w:t>
      </w: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enable bind9)</w:t>
      </w:r>
    </w:p>
    <w:p w14:paraId="6484CBE7" w14:textId="6AAFFE20" w:rsidR="005319C3" w:rsidRDefault="005319C3" w:rsidP="00B43B7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named-checkconf</w:t>
      </w:r>
      <w:proofErr w:type="spellEnd"/>
    </w:p>
    <w:p w14:paraId="16E1711C" w14:textId="00E5BEEA" w:rsidR="00B31A49" w:rsidRPr="00B31A49" w:rsidRDefault="00B31A49" w:rsidP="00B43B77">
      <w:pPr>
        <w:pStyle w:val="Retraitcorpsdetexte"/>
      </w:pPr>
      <w:r>
        <w:t>Ces commandes démarrent le service Bind9, fait en sorte qu’il se lance au démarrage du serveur et vérifie si la configuration est correcte (</w:t>
      </w:r>
      <w:proofErr w:type="spellStart"/>
      <w:r>
        <w:t>named.conf</w:t>
      </w:r>
      <w:proofErr w:type="spellEnd"/>
      <w:r>
        <w:t>).</w:t>
      </w:r>
    </w:p>
    <w:p w14:paraId="79F9F137" w14:textId="77777777" w:rsidR="00207521" w:rsidRPr="00431E51" w:rsidRDefault="00207521" w:rsidP="00B43B77">
      <w:pPr>
        <w:pStyle w:val="Retraitcorpsdetexte"/>
      </w:pPr>
    </w:p>
    <w:p w14:paraId="5866B9D5" w14:textId="77777777" w:rsidR="00207521" w:rsidRPr="00431E51" w:rsidRDefault="00207521" w:rsidP="00B43B77">
      <w:pPr>
        <w:pStyle w:val="Retraitcorpsdetexte"/>
      </w:pPr>
    </w:p>
    <w:p w14:paraId="19EE6AE8" w14:textId="050523EB" w:rsidR="00260860" w:rsidRPr="00431E51" w:rsidRDefault="00207521" w:rsidP="00B05E5E">
      <w:pPr>
        <w:pStyle w:val="Titre2"/>
      </w:pPr>
      <w:bookmarkStart w:id="10" w:name="_Toc199283181"/>
      <w:r w:rsidRPr="00431E51">
        <w:t>Installation et configuration du DHCP</w:t>
      </w:r>
      <w:bookmarkEnd w:id="10"/>
    </w:p>
    <w:p w14:paraId="04B0099E" w14:textId="77777777" w:rsidR="00DC5C22" w:rsidRPr="00431E51" w:rsidRDefault="00DC5C22" w:rsidP="00DC5C2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update</w:t>
      </w:r>
    </w:p>
    <w:p w14:paraId="706D97EF" w14:textId="77777777" w:rsidR="00DC5C22" w:rsidRPr="00431E51" w:rsidRDefault="00DC5C22" w:rsidP="00DC5C2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upgrade</w:t>
      </w:r>
    </w:p>
    <w:p w14:paraId="14D32E9D" w14:textId="3E58FFD9" w:rsidR="00DC5C22" w:rsidRDefault="00DC5C22" w:rsidP="00DC5C2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install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isc</w:t>
      </w:r>
      <w:proofErr w:type="spellEnd"/>
      <w:r w:rsidRPr="00431E51">
        <w:rPr>
          <w:color w:val="4F81BD" w:themeColor="accent1"/>
        </w:rPr>
        <w:t>-</w:t>
      </w:r>
      <w:proofErr w:type="spellStart"/>
      <w:r w:rsidRPr="00431E51">
        <w:rPr>
          <w:color w:val="4F81BD" w:themeColor="accent1"/>
        </w:rPr>
        <w:t>dhcp</w:t>
      </w:r>
      <w:proofErr w:type="spellEnd"/>
      <w:r w:rsidRPr="00431E51">
        <w:rPr>
          <w:color w:val="4F81BD" w:themeColor="accent1"/>
        </w:rPr>
        <w:t>-server</w:t>
      </w:r>
    </w:p>
    <w:p w14:paraId="4C5EDA63" w14:textId="168F5CE0" w:rsidR="0026022D" w:rsidRPr="0026022D" w:rsidRDefault="0026022D" w:rsidP="0026022D">
      <w:pPr>
        <w:pStyle w:val="Retraitcorpsdetexte"/>
      </w:pPr>
      <w:r w:rsidRPr="00431E51">
        <w:t>Ces commandes mettent à jour</w:t>
      </w:r>
      <w:r>
        <w:t xml:space="preserve"> les paquets et installe Bind9 (DNS).</w:t>
      </w:r>
    </w:p>
    <w:p w14:paraId="6F928A24" w14:textId="77777777" w:rsidR="00B05E5E" w:rsidRPr="00431E51" w:rsidRDefault="00B05E5E" w:rsidP="00B05E5E">
      <w:pPr>
        <w:pStyle w:val="Retraitcorpsdetexte"/>
        <w:rPr>
          <w:color w:val="4F81BD" w:themeColor="accent1"/>
        </w:rPr>
      </w:pPr>
    </w:p>
    <w:p w14:paraId="6961A199" w14:textId="017BA6B6" w:rsidR="00B05E5E" w:rsidRDefault="00DC5C22" w:rsidP="00B05E5E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nano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dhcp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dhcpd.conf</w:t>
      </w:r>
      <w:proofErr w:type="spellEnd"/>
    </w:p>
    <w:p w14:paraId="79A2395D" w14:textId="55E91CB4" w:rsidR="0026022D" w:rsidRDefault="0026022D" w:rsidP="0026022D">
      <w:pPr>
        <w:pStyle w:val="Retraitcorpsdetexte"/>
      </w:pPr>
      <w:r>
        <w:t>Cette commande me permet de modifier le fichier db.192.</w:t>
      </w:r>
    </w:p>
    <w:p w14:paraId="04D99EDA" w14:textId="77777777" w:rsidR="00A45DD9" w:rsidRPr="0026022D" w:rsidRDefault="00A45DD9" w:rsidP="0026022D">
      <w:pPr>
        <w:pStyle w:val="Retraitcorpsdetexte"/>
      </w:pPr>
    </w:p>
    <w:p w14:paraId="3744ECBE" w14:textId="0677ED51" w:rsidR="00DC5C22" w:rsidRPr="00431E51" w:rsidRDefault="00DC5C22" w:rsidP="00B05E5E">
      <w:pPr>
        <w:pStyle w:val="Retraitcorpsdetexte"/>
      </w:pPr>
      <w:r w:rsidRPr="00431E51">
        <w:drawing>
          <wp:inline distT="0" distB="0" distL="0" distR="0" wp14:anchorId="41D7FBBE" wp14:editId="024495AE">
            <wp:extent cx="4581525" cy="2635607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86"/>
                    <a:stretch/>
                  </pic:blipFill>
                  <pic:spPr bwMode="auto">
                    <a:xfrm>
                      <a:off x="0" y="0"/>
                      <a:ext cx="4598544" cy="2645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1A5E" w14:textId="77777777" w:rsidR="00224A16" w:rsidRPr="00431E51" w:rsidRDefault="00224A16" w:rsidP="00B05E5E">
      <w:pPr>
        <w:pStyle w:val="Retraitcorpsdetexte"/>
      </w:pPr>
    </w:p>
    <w:p w14:paraId="3B77B641" w14:textId="77777777" w:rsidR="00316354" w:rsidRDefault="00316354">
      <w:pPr>
        <w:rPr>
          <w:color w:val="4F81BD" w:themeColor="accent1"/>
        </w:rPr>
      </w:pPr>
      <w:r>
        <w:rPr>
          <w:color w:val="4F81BD" w:themeColor="accent1"/>
        </w:rPr>
        <w:br w:type="page"/>
      </w:r>
    </w:p>
    <w:p w14:paraId="7BC516B1" w14:textId="1A2FEBD9" w:rsidR="00DC5C22" w:rsidRDefault="00224A16" w:rsidP="00224A16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lastRenderedPageBreak/>
        <w:t>sudo</w:t>
      </w:r>
      <w:proofErr w:type="spellEnd"/>
      <w:proofErr w:type="gramEnd"/>
      <w:r w:rsidRPr="00431E51">
        <w:rPr>
          <w:color w:val="4F81BD" w:themeColor="accent1"/>
        </w:rPr>
        <w:t xml:space="preserve"> nano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dhcp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dhcpd.conf</w:t>
      </w:r>
      <w:proofErr w:type="spellEnd"/>
    </w:p>
    <w:p w14:paraId="106E6353" w14:textId="5ACC90B1" w:rsidR="00316354" w:rsidRDefault="00316354" w:rsidP="00316354">
      <w:pPr>
        <w:pStyle w:val="Retraitcorpsdetexte"/>
      </w:pPr>
      <w:r>
        <w:t>Cette commande me permet de modifier le fichier db.192.</w:t>
      </w:r>
    </w:p>
    <w:p w14:paraId="5A6BC0C3" w14:textId="77777777" w:rsidR="00A45DD9" w:rsidRPr="00316354" w:rsidRDefault="00A45DD9" w:rsidP="00316354">
      <w:pPr>
        <w:pStyle w:val="Retraitcorpsdetexte"/>
      </w:pPr>
    </w:p>
    <w:p w14:paraId="3FC03CC0" w14:textId="73E9AAF2" w:rsidR="00DC5C22" w:rsidRPr="00431E51" w:rsidRDefault="00224A16" w:rsidP="00B05E5E">
      <w:pPr>
        <w:pStyle w:val="Retraitcorpsdetexte"/>
      </w:pPr>
      <w:r w:rsidRPr="00431E51">
        <w:drawing>
          <wp:inline distT="0" distB="0" distL="0" distR="0" wp14:anchorId="66500344" wp14:editId="63715FB4">
            <wp:extent cx="3762375" cy="2434477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8979" cy="24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3EC" w14:textId="77777777" w:rsidR="00224A16" w:rsidRPr="00431E51" w:rsidRDefault="00224A16" w:rsidP="00224A16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restart </w:t>
      </w:r>
      <w:proofErr w:type="spellStart"/>
      <w:r w:rsidRPr="00431E51">
        <w:rPr>
          <w:color w:val="4F81BD" w:themeColor="accent1"/>
        </w:rPr>
        <w:t>isc</w:t>
      </w:r>
      <w:proofErr w:type="spellEnd"/>
      <w:r w:rsidRPr="00431E51">
        <w:rPr>
          <w:color w:val="4F81BD" w:themeColor="accent1"/>
        </w:rPr>
        <w:t>-</w:t>
      </w:r>
      <w:proofErr w:type="spellStart"/>
      <w:r w:rsidRPr="00431E51">
        <w:rPr>
          <w:color w:val="4F81BD" w:themeColor="accent1"/>
        </w:rPr>
        <w:t>dhcp</w:t>
      </w:r>
      <w:proofErr w:type="spellEnd"/>
      <w:r w:rsidRPr="00431E51">
        <w:rPr>
          <w:color w:val="4F81BD" w:themeColor="accent1"/>
        </w:rPr>
        <w:t>-server</w:t>
      </w:r>
    </w:p>
    <w:p w14:paraId="0A760211" w14:textId="1B081D74" w:rsidR="00224A16" w:rsidRPr="00431E51" w:rsidRDefault="00224A16" w:rsidP="00224A16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enable </w:t>
      </w:r>
      <w:proofErr w:type="spellStart"/>
      <w:r w:rsidRPr="00431E51">
        <w:rPr>
          <w:color w:val="4F81BD" w:themeColor="accent1"/>
        </w:rPr>
        <w:t>isc</w:t>
      </w:r>
      <w:proofErr w:type="spellEnd"/>
      <w:r w:rsidRPr="00431E51">
        <w:rPr>
          <w:color w:val="4F81BD" w:themeColor="accent1"/>
        </w:rPr>
        <w:t>-</w:t>
      </w:r>
      <w:proofErr w:type="spellStart"/>
      <w:r w:rsidRPr="00431E51">
        <w:rPr>
          <w:color w:val="4F81BD" w:themeColor="accent1"/>
        </w:rPr>
        <w:t>dhcp</w:t>
      </w:r>
      <w:proofErr w:type="spellEnd"/>
      <w:r w:rsidRPr="00431E51">
        <w:rPr>
          <w:color w:val="4F81BD" w:themeColor="accent1"/>
        </w:rPr>
        <w:t>-server</w:t>
      </w:r>
    </w:p>
    <w:p w14:paraId="384003C3" w14:textId="0838E2EB" w:rsidR="00DC5C22" w:rsidRDefault="009D1098" w:rsidP="00B05E5E">
      <w:pPr>
        <w:pStyle w:val="Retraitcorpsdetexte"/>
      </w:pPr>
      <w:r>
        <w:t>Ces commandes redémarrent le service DHCP et fait en sorte qu’il se lance au démarrage du ser</w:t>
      </w:r>
      <w:r w:rsidR="00D416B6">
        <w:t>v</w:t>
      </w:r>
      <w:r>
        <w:t>eur.</w:t>
      </w:r>
    </w:p>
    <w:p w14:paraId="1DA1B13C" w14:textId="77777777" w:rsidR="009D1098" w:rsidRPr="009D1098" w:rsidRDefault="009D1098" w:rsidP="00B05E5E">
      <w:pPr>
        <w:pStyle w:val="Retraitcorpsdetexte"/>
      </w:pPr>
    </w:p>
    <w:p w14:paraId="1759C612" w14:textId="77777777" w:rsidR="00641BF1" w:rsidRPr="00431E51" w:rsidRDefault="00641BF1" w:rsidP="00B05E5E">
      <w:pPr>
        <w:pStyle w:val="Retraitcorpsdetexte"/>
      </w:pPr>
    </w:p>
    <w:p w14:paraId="7DCB0E3D" w14:textId="655F13A1" w:rsidR="00641BF1" w:rsidRPr="00431E51" w:rsidRDefault="00641BF1" w:rsidP="00641BF1">
      <w:pPr>
        <w:pStyle w:val="Titre2"/>
      </w:pPr>
      <w:bookmarkStart w:id="11" w:name="_Toc199283182"/>
      <w:r w:rsidRPr="00431E51">
        <w:t xml:space="preserve">Installation et configuration de </w:t>
      </w:r>
      <w:proofErr w:type="spellStart"/>
      <w:r w:rsidRPr="00431E51">
        <w:t>OpenLDAP</w:t>
      </w:r>
      <w:bookmarkEnd w:id="11"/>
      <w:proofErr w:type="spellEnd"/>
    </w:p>
    <w:p w14:paraId="780AAD08" w14:textId="77777777" w:rsidR="003B0317" w:rsidRDefault="003B0317" w:rsidP="003B031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update</w:t>
      </w:r>
    </w:p>
    <w:p w14:paraId="71CD9882" w14:textId="7FA36A85" w:rsidR="00467A65" w:rsidRPr="00431E51" w:rsidRDefault="00467A65" w:rsidP="003B0317">
      <w:pPr>
        <w:pStyle w:val="Retraitcorpsdetexte"/>
        <w:rPr>
          <w:color w:val="4F81BD" w:themeColor="accent1"/>
        </w:rPr>
      </w:pPr>
      <w:proofErr w:type="spellStart"/>
      <w:proofErr w:type="gramStart"/>
      <w:r>
        <w:rPr>
          <w:color w:val="4F81BD" w:themeColor="accent1"/>
        </w:rPr>
        <w:t>sudo</w:t>
      </w:r>
      <w:proofErr w:type="spellEnd"/>
      <w:proofErr w:type="gram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apt</w:t>
      </w:r>
      <w:proofErr w:type="spellEnd"/>
      <w:r>
        <w:rPr>
          <w:color w:val="4F81BD" w:themeColor="accent1"/>
        </w:rPr>
        <w:t xml:space="preserve"> upgrade</w:t>
      </w:r>
    </w:p>
    <w:p w14:paraId="1ED991FE" w14:textId="4C9D0BCF" w:rsidR="009048DB" w:rsidRDefault="003B0317" w:rsidP="003B031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install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slapd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ldap-utils</w:t>
      </w:r>
      <w:proofErr w:type="spellEnd"/>
    </w:p>
    <w:p w14:paraId="4B493815" w14:textId="519AFB79" w:rsidR="00467A65" w:rsidRPr="00467A65" w:rsidRDefault="00467A65" w:rsidP="00467A65">
      <w:pPr>
        <w:pStyle w:val="Retraitcorpsdetexte"/>
      </w:pPr>
      <w:r w:rsidRPr="00431E51">
        <w:t>Ces commandes mettent à jour</w:t>
      </w:r>
      <w:r>
        <w:t xml:space="preserve"> les paquets et installe </w:t>
      </w:r>
      <w:proofErr w:type="spellStart"/>
      <w:r>
        <w:t>OpenLDAP</w:t>
      </w:r>
      <w:proofErr w:type="spellEnd"/>
      <w:r>
        <w:t>.</w:t>
      </w:r>
    </w:p>
    <w:p w14:paraId="76B36848" w14:textId="77777777" w:rsidR="003B0317" w:rsidRPr="00431E51" w:rsidRDefault="003B0317" w:rsidP="003B0317">
      <w:pPr>
        <w:pStyle w:val="Retraitcorpsdetexte"/>
        <w:rPr>
          <w:color w:val="4F81BD" w:themeColor="accent1"/>
        </w:rPr>
      </w:pPr>
    </w:p>
    <w:p w14:paraId="10A581A9" w14:textId="3DF6FA23" w:rsidR="003B0317" w:rsidRDefault="003B0317" w:rsidP="003B031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dpkg</w:t>
      </w:r>
      <w:proofErr w:type="spellEnd"/>
      <w:r w:rsidRPr="00431E51">
        <w:rPr>
          <w:color w:val="4F81BD" w:themeColor="accent1"/>
        </w:rPr>
        <w:t xml:space="preserve">-reconfigure </w:t>
      </w:r>
      <w:proofErr w:type="spellStart"/>
      <w:r w:rsidRPr="00431E51">
        <w:rPr>
          <w:color w:val="4F81BD" w:themeColor="accent1"/>
        </w:rPr>
        <w:t>slapd</w:t>
      </w:r>
      <w:proofErr w:type="spellEnd"/>
    </w:p>
    <w:p w14:paraId="5A2E2E25" w14:textId="0AC5A57C" w:rsidR="00FA314F" w:rsidRDefault="00FA314F" w:rsidP="003B0317">
      <w:pPr>
        <w:pStyle w:val="Retraitcorpsdetexte"/>
      </w:pPr>
      <w:r>
        <w:t>Cette commande relance la configuration du serveur LD</w:t>
      </w:r>
      <w:r w:rsidRPr="00FB65D4">
        <w:t>AP</w:t>
      </w:r>
      <w:r w:rsidR="00230CEA" w:rsidRPr="00FB65D4">
        <w:t>.</w:t>
      </w:r>
    </w:p>
    <w:p w14:paraId="4D894491" w14:textId="77777777" w:rsidR="00230CEA" w:rsidRPr="00FA314F" w:rsidRDefault="00230CEA" w:rsidP="003B0317">
      <w:pPr>
        <w:pStyle w:val="Retraitcorpsdetexte"/>
      </w:pPr>
    </w:p>
    <w:p w14:paraId="631D1DE8" w14:textId="53369A04" w:rsidR="003B0317" w:rsidRPr="00431E51" w:rsidRDefault="003B0317" w:rsidP="00D452E5">
      <w:pPr>
        <w:pStyle w:val="Retraitcorpsdetexte"/>
      </w:pPr>
      <w:r w:rsidRPr="00431E51">
        <w:drawing>
          <wp:inline distT="0" distB="0" distL="0" distR="0" wp14:anchorId="5977588F" wp14:editId="4D5D10E6">
            <wp:extent cx="4038600" cy="3046983"/>
            <wp:effectExtent l="0" t="0" r="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5827" cy="3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9175" w14:textId="41673A0E" w:rsidR="003B0317" w:rsidRPr="00431E51" w:rsidRDefault="003B0317" w:rsidP="003B0317">
      <w:pPr>
        <w:pStyle w:val="Retraitcorpsdetexte"/>
      </w:pPr>
      <w:r w:rsidRPr="00431E51">
        <w:lastRenderedPageBreak/>
        <w:drawing>
          <wp:inline distT="0" distB="0" distL="0" distR="0" wp14:anchorId="302AF843" wp14:editId="462308B1">
            <wp:extent cx="4000500" cy="3007212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4968" cy="30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FD2" w14:textId="77777777" w:rsidR="003B0317" w:rsidRPr="00431E51" w:rsidRDefault="003B0317" w:rsidP="003B0317">
      <w:pPr>
        <w:pStyle w:val="Retraitcorpsdetexte"/>
      </w:pPr>
    </w:p>
    <w:p w14:paraId="0B13AEB0" w14:textId="6125172D" w:rsidR="003B0317" w:rsidRPr="00431E51" w:rsidRDefault="003B0317" w:rsidP="003B0317">
      <w:pPr>
        <w:pStyle w:val="Retraitcorpsdetexte"/>
      </w:pPr>
      <w:r w:rsidRPr="00431E51">
        <w:drawing>
          <wp:inline distT="0" distB="0" distL="0" distR="0" wp14:anchorId="66F715BA" wp14:editId="1D4185C9">
            <wp:extent cx="3962108" cy="2971800"/>
            <wp:effectExtent l="0" t="0" r="63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9881" cy="2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3F04" w14:textId="77777777" w:rsidR="003B0317" w:rsidRPr="00431E51" w:rsidRDefault="003B0317" w:rsidP="003B0317">
      <w:pPr>
        <w:pStyle w:val="Retraitcorpsdetexte"/>
      </w:pPr>
    </w:p>
    <w:p w14:paraId="19EBA318" w14:textId="09A35C14" w:rsidR="003B0317" w:rsidRPr="00431E51" w:rsidRDefault="003B0317" w:rsidP="003B0317">
      <w:pPr>
        <w:pStyle w:val="Retraitcorpsdetexte"/>
      </w:pPr>
      <w:r w:rsidRPr="00431E51">
        <w:lastRenderedPageBreak/>
        <w:drawing>
          <wp:inline distT="0" distB="0" distL="0" distR="0" wp14:anchorId="5B102329" wp14:editId="299371D9">
            <wp:extent cx="3990975" cy="2997411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8596" cy="30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411" w14:textId="77777777" w:rsidR="003B0317" w:rsidRPr="00431E51" w:rsidRDefault="003B0317" w:rsidP="003B0317">
      <w:pPr>
        <w:pStyle w:val="Retraitcorpsdetexte"/>
      </w:pPr>
    </w:p>
    <w:p w14:paraId="3A39269B" w14:textId="6438B7A2" w:rsidR="003B0317" w:rsidRPr="00431E51" w:rsidRDefault="003B0317" w:rsidP="003B0317">
      <w:pPr>
        <w:pStyle w:val="Retraitcorpsdetexte"/>
      </w:pPr>
      <w:r w:rsidRPr="00431E51">
        <w:drawing>
          <wp:inline distT="0" distB="0" distL="0" distR="0" wp14:anchorId="6EE9A0B5" wp14:editId="16869C0A">
            <wp:extent cx="3990975" cy="297981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2395" cy="29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3796" w14:textId="77777777" w:rsidR="003B0317" w:rsidRPr="00431E51" w:rsidRDefault="003B0317" w:rsidP="003B0317">
      <w:pPr>
        <w:pStyle w:val="Retraitcorpsdetexte"/>
      </w:pPr>
    </w:p>
    <w:p w14:paraId="774C6F12" w14:textId="668A966E" w:rsidR="003B0317" w:rsidRDefault="003B0317" w:rsidP="003B031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ldapsearch</w:t>
      </w:r>
      <w:proofErr w:type="spellEnd"/>
      <w:proofErr w:type="gramEnd"/>
      <w:r w:rsidRPr="00431E51">
        <w:rPr>
          <w:color w:val="4F81BD" w:themeColor="accent1"/>
        </w:rPr>
        <w:t xml:space="preserve"> -x -LLL -b dc=</w:t>
      </w:r>
      <w:proofErr w:type="spellStart"/>
      <w:proofErr w:type="gramStart"/>
      <w:r w:rsidRPr="00431E51">
        <w:rPr>
          <w:color w:val="4F81BD" w:themeColor="accent1"/>
        </w:rPr>
        <w:t>pubsoft,dc</w:t>
      </w:r>
      <w:proofErr w:type="spellEnd"/>
      <w:proofErr w:type="gramEnd"/>
      <w:r w:rsidRPr="00431E51">
        <w:rPr>
          <w:color w:val="4F81BD" w:themeColor="accent1"/>
        </w:rPr>
        <w:t>=local</w:t>
      </w:r>
    </w:p>
    <w:p w14:paraId="448D2CC1" w14:textId="210C9697" w:rsidR="0086139D" w:rsidRPr="0086139D" w:rsidRDefault="0086139D" w:rsidP="003B0317">
      <w:pPr>
        <w:pStyle w:val="Retraitcorpsdetexte"/>
      </w:pPr>
      <w:r>
        <w:t xml:space="preserve">Cette commande affiche les utilisateurs et objets LDAP du domaine </w:t>
      </w:r>
      <w:proofErr w:type="spellStart"/>
      <w:proofErr w:type="gramStart"/>
      <w:r>
        <w:t>pubsoft.local</w:t>
      </w:r>
      <w:proofErr w:type="spellEnd"/>
      <w:proofErr w:type="gramEnd"/>
      <w:r>
        <w:t>.</w:t>
      </w:r>
    </w:p>
    <w:p w14:paraId="1293D0DF" w14:textId="44FD82CA" w:rsidR="003B0317" w:rsidRPr="00431E51" w:rsidRDefault="003B0317" w:rsidP="003B0317">
      <w:pPr>
        <w:pStyle w:val="Retraitcorpsdetexte"/>
      </w:pPr>
      <w:r w:rsidRPr="00431E51">
        <w:lastRenderedPageBreak/>
        <w:drawing>
          <wp:inline distT="0" distB="0" distL="0" distR="0" wp14:anchorId="4C8F4D28" wp14:editId="767DCB5F">
            <wp:extent cx="4286250" cy="3229573"/>
            <wp:effectExtent l="0" t="0" r="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1375" cy="32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2E38" w14:textId="77777777" w:rsidR="00C1063D" w:rsidRPr="00431E51" w:rsidRDefault="00C1063D" w:rsidP="003B0317">
      <w:pPr>
        <w:pStyle w:val="Retraitcorpsdetexte"/>
      </w:pPr>
    </w:p>
    <w:p w14:paraId="51F6429D" w14:textId="1D56CBD0" w:rsidR="00C1063D" w:rsidRPr="00431E51" w:rsidRDefault="00C1063D" w:rsidP="003B0317">
      <w:pPr>
        <w:pStyle w:val="Retraitcorpsdetexte"/>
      </w:pPr>
      <w:r w:rsidRPr="00431E51">
        <w:t xml:space="preserve">Après discussion avec les élèves et le professeur, il a été convenu d’abandonner </w:t>
      </w:r>
      <w:proofErr w:type="spellStart"/>
      <w:r w:rsidRPr="00431E51">
        <w:t>OpenLDAP</w:t>
      </w:r>
      <w:proofErr w:type="spellEnd"/>
      <w:r w:rsidRPr="00431E51">
        <w:t xml:space="preserve"> et de se consacrer uniquement sur Samba.</w:t>
      </w:r>
    </w:p>
    <w:p w14:paraId="141EBDA1" w14:textId="77777777" w:rsidR="00C1063D" w:rsidRPr="00431E51" w:rsidRDefault="00C1063D" w:rsidP="003B0317">
      <w:pPr>
        <w:pStyle w:val="Retraitcorpsdetexte"/>
      </w:pPr>
    </w:p>
    <w:p w14:paraId="198C08C7" w14:textId="77777777" w:rsidR="00C1063D" w:rsidRPr="00431E51" w:rsidRDefault="00C1063D" w:rsidP="00C1063D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purge </w:t>
      </w:r>
      <w:proofErr w:type="spellStart"/>
      <w:r w:rsidRPr="00431E51">
        <w:rPr>
          <w:color w:val="4F81BD" w:themeColor="accent1"/>
        </w:rPr>
        <w:t>slapd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ldap-utils</w:t>
      </w:r>
      <w:proofErr w:type="spellEnd"/>
      <w:r w:rsidRPr="00431E51">
        <w:rPr>
          <w:color w:val="4F81BD" w:themeColor="accent1"/>
        </w:rPr>
        <w:t xml:space="preserve"> -y</w:t>
      </w:r>
    </w:p>
    <w:p w14:paraId="2C396EE5" w14:textId="77777777" w:rsidR="00C1063D" w:rsidRPr="00431E51" w:rsidRDefault="00C1063D" w:rsidP="00C1063D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rm</w:t>
      </w:r>
      <w:proofErr w:type="spellEnd"/>
      <w:r w:rsidRPr="00431E51">
        <w:rPr>
          <w:color w:val="4F81BD" w:themeColor="accent1"/>
        </w:rPr>
        <w:t xml:space="preserve"> -</w:t>
      </w:r>
      <w:proofErr w:type="spellStart"/>
      <w:r w:rsidRPr="00431E51">
        <w:rPr>
          <w:color w:val="4F81BD" w:themeColor="accent1"/>
        </w:rPr>
        <w:t>rf</w:t>
      </w:r>
      <w:proofErr w:type="spellEnd"/>
      <w:r w:rsidRPr="00431E51">
        <w:rPr>
          <w:color w:val="4F81BD" w:themeColor="accent1"/>
        </w:rPr>
        <w:t xml:space="preserve">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proofErr w:type="spellStart"/>
      <w:r w:rsidRPr="00431E51">
        <w:rPr>
          <w:color w:val="4F81BD" w:themeColor="accent1"/>
        </w:rPr>
        <w:t>ldap</w:t>
      </w:r>
      <w:proofErr w:type="spellEnd"/>
      <w:r w:rsidRPr="00431E51">
        <w:rPr>
          <w:color w:val="4F81BD" w:themeColor="accent1"/>
        </w:rPr>
        <w:t xml:space="preserve"> /var/lib/</w:t>
      </w:r>
      <w:proofErr w:type="spellStart"/>
      <w:r w:rsidRPr="00431E51">
        <w:rPr>
          <w:color w:val="4F81BD" w:themeColor="accent1"/>
        </w:rPr>
        <w:t>ldap</w:t>
      </w:r>
      <w:proofErr w:type="spellEnd"/>
    </w:p>
    <w:p w14:paraId="77E5FB7C" w14:textId="6DA4E66E" w:rsidR="00C1063D" w:rsidRPr="00AA5ED7" w:rsidRDefault="00C1063D" w:rsidP="00AA5ED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autoremove</w:t>
      </w:r>
      <w:proofErr w:type="spellEnd"/>
      <w:r w:rsidRPr="00431E51">
        <w:rPr>
          <w:color w:val="4F81BD" w:themeColor="accent1"/>
        </w:rPr>
        <w:t xml:space="preserve"> --purge -y</w:t>
      </w:r>
    </w:p>
    <w:p w14:paraId="68A70AFF" w14:textId="7C0C2BED" w:rsidR="00A46139" w:rsidRDefault="00C1063D" w:rsidP="0048528F">
      <w:pPr>
        <w:pStyle w:val="Retraitcorpsdetexte"/>
      </w:pPr>
      <w:r w:rsidRPr="00431E51">
        <w:t xml:space="preserve">Avec ces commandes ci-dessus, je supprime </w:t>
      </w:r>
      <w:proofErr w:type="spellStart"/>
      <w:r w:rsidRPr="00431E51">
        <w:t>OpenLDAP</w:t>
      </w:r>
      <w:proofErr w:type="spellEnd"/>
      <w:r w:rsidRPr="00431E51">
        <w:t>.</w:t>
      </w:r>
    </w:p>
    <w:p w14:paraId="228C561A" w14:textId="77777777" w:rsidR="0048528F" w:rsidRPr="00431E51" w:rsidRDefault="0048528F" w:rsidP="0048528F">
      <w:pPr>
        <w:pStyle w:val="Retraitcorpsdetexte"/>
      </w:pPr>
    </w:p>
    <w:p w14:paraId="16338737" w14:textId="3FF06742" w:rsidR="00334FD8" w:rsidRPr="00431E51" w:rsidRDefault="003239B2" w:rsidP="002C5841">
      <w:pPr>
        <w:pStyle w:val="Titre2"/>
      </w:pPr>
      <w:bookmarkStart w:id="12" w:name="_Toc199283183"/>
      <w:r w:rsidRPr="00431E51">
        <w:t>Installation et configuration de Samba</w:t>
      </w:r>
      <w:bookmarkEnd w:id="12"/>
    </w:p>
    <w:p w14:paraId="0C9EE387" w14:textId="77777777" w:rsidR="00334FD8" w:rsidRDefault="00334FD8" w:rsidP="00334FD8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update</w:t>
      </w:r>
    </w:p>
    <w:p w14:paraId="70E09319" w14:textId="29E5C647" w:rsidR="002C5841" w:rsidRPr="00431E51" w:rsidRDefault="002C5841" w:rsidP="00334FD8">
      <w:pPr>
        <w:pStyle w:val="Retraitcorpsdetexte"/>
        <w:rPr>
          <w:color w:val="4F81BD" w:themeColor="accent1"/>
        </w:rPr>
      </w:pPr>
      <w:proofErr w:type="spellStart"/>
      <w:proofErr w:type="gramStart"/>
      <w:r>
        <w:rPr>
          <w:color w:val="4F81BD" w:themeColor="accent1"/>
        </w:rPr>
        <w:t>sudo</w:t>
      </w:r>
      <w:proofErr w:type="spellEnd"/>
      <w:proofErr w:type="gramEnd"/>
      <w:r>
        <w:rPr>
          <w:color w:val="4F81BD" w:themeColor="accent1"/>
        </w:rPr>
        <w:t xml:space="preserve"> </w:t>
      </w:r>
      <w:proofErr w:type="spellStart"/>
      <w:r>
        <w:rPr>
          <w:color w:val="4F81BD" w:themeColor="accent1"/>
        </w:rPr>
        <w:t>apt</w:t>
      </w:r>
      <w:proofErr w:type="spellEnd"/>
      <w:r>
        <w:rPr>
          <w:color w:val="4F81BD" w:themeColor="accent1"/>
        </w:rPr>
        <w:t xml:space="preserve"> upgrade</w:t>
      </w:r>
    </w:p>
    <w:p w14:paraId="52DDA04C" w14:textId="468B5E83" w:rsidR="003B0317" w:rsidRDefault="00334FD8" w:rsidP="00334FD8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install</w:t>
      </w:r>
      <w:proofErr w:type="spellEnd"/>
      <w:r w:rsidRPr="00431E51">
        <w:rPr>
          <w:color w:val="4F81BD" w:themeColor="accent1"/>
        </w:rPr>
        <w:t xml:space="preserve"> samba </w:t>
      </w:r>
      <w:proofErr w:type="spellStart"/>
      <w:r w:rsidRPr="00431E51">
        <w:rPr>
          <w:color w:val="4F81BD" w:themeColor="accent1"/>
        </w:rPr>
        <w:t>smbclient</w:t>
      </w:r>
      <w:proofErr w:type="spellEnd"/>
      <w:r w:rsidRPr="00431E51">
        <w:rPr>
          <w:color w:val="4F81BD" w:themeColor="accent1"/>
        </w:rPr>
        <w:t xml:space="preserve"> -y</w:t>
      </w:r>
    </w:p>
    <w:p w14:paraId="4BAF692F" w14:textId="6274E723" w:rsidR="002C5841" w:rsidRPr="00766F9E" w:rsidRDefault="002C5841" w:rsidP="00766F9E">
      <w:pPr>
        <w:pStyle w:val="Retraitcorpsdetexte"/>
      </w:pPr>
      <w:r w:rsidRPr="00431E51">
        <w:t>Ces commandes mettent à jour</w:t>
      </w:r>
      <w:r>
        <w:t xml:space="preserve"> les paquets et installe </w:t>
      </w:r>
      <w:r>
        <w:t>Samba</w:t>
      </w:r>
      <w:r w:rsidR="00766F9E">
        <w:t xml:space="preserve"> et le client SMB</w:t>
      </w:r>
      <w:r>
        <w:t>.</w:t>
      </w:r>
    </w:p>
    <w:p w14:paraId="76DF07F2" w14:textId="77777777" w:rsidR="002C4787" w:rsidRDefault="002C4787" w:rsidP="00334FD8">
      <w:pPr>
        <w:pStyle w:val="Retraitcorpsdetexte"/>
        <w:rPr>
          <w:color w:val="4F81BD" w:themeColor="accent1"/>
        </w:rPr>
      </w:pPr>
    </w:p>
    <w:p w14:paraId="266F1D4D" w14:textId="78B5A71D" w:rsidR="00AA5ED7" w:rsidRDefault="00AA5ED7" w:rsidP="00AA5ED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nano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</w:t>
      </w:r>
      <w:r>
        <w:rPr>
          <w:color w:val="4F81BD" w:themeColor="accent1"/>
        </w:rPr>
        <w:t>samba</w:t>
      </w:r>
      <w:r w:rsidRPr="00431E51">
        <w:rPr>
          <w:color w:val="4F81BD" w:themeColor="accent1"/>
        </w:rPr>
        <w:t>/</w:t>
      </w:r>
      <w:proofErr w:type="spellStart"/>
      <w:r>
        <w:rPr>
          <w:color w:val="4F81BD" w:themeColor="accent1"/>
        </w:rPr>
        <w:t>smb</w:t>
      </w:r>
      <w:r w:rsidRPr="00431E51">
        <w:rPr>
          <w:color w:val="4F81BD" w:themeColor="accent1"/>
        </w:rPr>
        <w:t>.conf</w:t>
      </w:r>
      <w:proofErr w:type="spellEnd"/>
    </w:p>
    <w:p w14:paraId="4BC6D891" w14:textId="1B127004" w:rsidR="00AA5ED7" w:rsidRDefault="00AA5ED7" w:rsidP="00AA5ED7">
      <w:pPr>
        <w:pStyle w:val="Retraitcorpsdetexte"/>
      </w:pPr>
      <w:r>
        <w:t xml:space="preserve">Cette commande me permet de modifier le fichier </w:t>
      </w:r>
      <w:proofErr w:type="spellStart"/>
      <w:r>
        <w:t>smb.conf</w:t>
      </w:r>
      <w:proofErr w:type="spellEnd"/>
      <w:r>
        <w:t>.</w:t>
      </w:r>
    </w:p>
    <w:p w14:paraId="6074EA94" w14:textId="77777777" w:rsidR="00230CEA" w:rsidRPr="00AA5ED7" w:rsidRDefault="00230CEA" w:rsidP="00AA5ED7">
      <w:pPr>
        <w:pStyle w:val="Retraitcorpsdetexte"/>
      </w:pPr>
    </w:p>
    <w:p w14:paraId="60CCA686" w14:textId="677A491C" w:rsidR="00AA5ED7" w:rsidRDefault="002C4787" w:rsidP="00AA5ED7">
      <w:pPr>
        <w:pStyle w:val="Retraitcorpsdetexte"/>
        <w:rPr>
          <w:color w:val="4F81BD" w:themeColor="accent1"/>
        </w:rPr>
      </w:pPr>
      <w:r w:rsidRPr="00431E51">
        <w:rPr>
          <w:color w:val="4F81BD" w:themeColor="accent1"/>
        </w:rPr>
        <w:drawing>
          <wp:inline distT="0" distB="0" distL="0" distR="0" wp14:anchorId="60E45C7C" wp14:editId="6D3889F8">
            <wp:extent cx="4332746" cy="195163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8" b="31700"/>
                    <a:stretch/>
                  </pic:blipFill>
                  <pic:spPr bwMode="auto">
                    <a:xfrm>
                      <a:off x="0" y="0"/>
                      <a:ext cx="4343002" cy="195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765D4" w14:textId="7875B4A9" w:rsidR="00A61BDF" w:rsidRPr="00431E51" w:rsidRDefault="00AA5ED7" w:rsidP="00AA5ED7">
      <w:pPr>
        <w:rPr>
          <w:color w:val="4F81BD" w:themeColor="accent1"/>
        </w:rPr>
      </w:pPr>
      <w:r>
        <w:rPr>
          <w:color w:val="4F81BD" w:themeColor="accent1"/>
        </w:rPr>
        <w:br w:type="page"/>
      </w:r>
    </w:p>
    <w:p w14:paraId="499881EF" w14:textId="77777777" w:rsidR="00A61BDF" w:rsidRPr="00431E51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lastRenderedPageBreak/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useradd</w:t>
      </w:r>
      <w:proofErr w:type="spellEnd"/>
      <w:r w:rsidRPr="00431E51">
        <w:rPr>
          <w:color w:val="4F81BD" w:themeColor="accent1"/>
        </w:rPr>
        <w:t xml:space="preserve"> -m </w:t>
      </w:r>
      <w:proofErr w:type="spellStart"/>
      <w:r w:rsidRPr="00431E51">
        <w:rPr>
          <w:color w:val="4F81BD" w:themeColor="accent1"/>
        </w:rPr>
        <w:t>rdurant</w:t>
      </w:r>
      <w:proofErr w:type="spellEnd"/>
    </w:p>
    <w:p w14:paraId="7ABD809E" w14:textId="77777777" w:rsidR="00A61BDF" w:rsidRPr="00431E51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passwd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rdurant</w:t>
      </w:r>
      <w:proofErr w:type="spellEnd"/>
    </w:p>
    <w:p w14:paraId="52FC2296" w14:textId="77777777" w:rsidR="00A61BDF" w:rsidRPr="00431E51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smbpasswd</w:t>
      </w:r>
      <w:proofErr w:type="spellEnd"/>
      <w:r w:rsidRPr="00431E51">
        <w:rPr>
          <w:color w:val="4F81BD" w:themeColor="accent1"/>
        </w:rPr>
        <w:t xml:space="preserve"> -a </w:t>
      </w:r>
      <w:proofErr w:type="spellStart"/>
      <w:r w:rsidRPr="00431E51">
        <w:rPr>
          <w:color w:val="4F81BD" w:themeColor="accent1"/>
        </w:rPr>
        <w:t>rdurant</w:t>
      </w:r>
      <w:proofErr w:type="spellEnd"/>
    </w:p>
    <w:p w14:paraId="2DC7B1A1" w14:textId="77777777" w:rsidR="00A61BDF" w:rsidRPr="00431E51" w:rsidRDefault="00A61BDF" w:rsidP="00A61BDF">
      <w:pPr>
        <w:pStyle w:val="Retraitcorpsdetexte"/>
        <w:rPr>
          <w:color w:val="4F81BD" w:themeColor="accent1"/>
        </w:rPr>
      </w:pPr>
    </w:p>
    <w:p w14:paraId="60F63EDC" w14:textId="77777777" w:rsidR="00A61BDF" w:rsidRPr="00431E51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useradd</w:t>
      </w:r>
      <w:proofErr w:type="spellEnd"/>
      <w:r w:rsidRPr="00431E51">
        <w:rPr>
          <w:color w:val="4F81BD" w:themeColor="accent1"/>
        </w:rPr>
        <w:t xml:space="preserve"> -m </w:t>
      </w:r>
      <w:proofErr w:type="spellStart"/>
      <w:r w:rsidRPr="00431E51">
        <w:rPr>
          <w:color w:val="4F81BD" w:themeColor="accent1"/>
        </w:rPr>
        <w:t>iemery</w:t>
      </w:r>
      <w:proofErr w:type="spellEnd"/>
    </w:p>
    <w:p w14:paraId="61D661CD" w14:textId="77777777" w:rsidR="00A61BDF" w:rsidRPr="00431E51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passwd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iemery</w:t>
      </w:r>
      <w:proofErr w:type="spellEnd"/>
    </w:p>
    <w:p w14:paraId="4E760B9C" w14:textId="7872D42E" w:rsidR="00A61BDF" w:rsidRDefault="00A61BDF" w:rsidP="00A61BDF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smbpasswd</w:t>
      </w:r>
      <w:proofErr w:type="spellEnd"/>
      <w:r w:rsidRPr="00431E51">
        <w:rPr>
          <w:color w:val="4F81BD" w:themeColor="accent1"/>
        </w:rPr>
        <w:t xml:space="preserve"> -a </w:t>
      </w:r>
      <w:proofErr w:type="spellStart"/>
      <w:r w:rsidRPr="00431E51">
        <w:rPr>
          <w:color w:val="4F81BD" w:themeColor="accent1"/>
        </w:rPr>
        <w:t>iemery</w:t>
      </w:r>
      <w:proofErr w:type="spellEnd"/>
    </w:p>
    <w:p w14:paraId="72EFE877" w14:textId="1242A712" w:rsidR="00A61BDF" w:rsidRDefault="00FE2807" w:rsidP="00FE2807">
      <w:pPr>
        <w:pStyle w:val="Retraitcorpsdetexte"/>
      </w:pPr>
      <w:r w:rsidRPr="00FE2807">
        <w:t xml:space="preserve">Ces commandes créent les utilisateurs </w:t>
      </w:r>
      <w:proofErr w:type="spellStart"/>
      <w:r w:rsidRPr="00FE2807">
        <w:t>rdurant</w:t>
      </w:r>
      <w:proofErr w:type="spellEnd"/>
      <w:r w:rsidRPr="00FE2807">
        <w:t xml:space="preserve"> et </w:t>
      </w:r>
      <w:proofErr w:type="spellStart"/>
      <w:r w:rsidRPr="00FE2807">
        <w:t>iemery</w:t>
      </w:r>
      <w:proofErr w:type="spellEnd"/>
      <w:r w:rsidRPr="00FE2807">
        <w:t xml:space="preserve"> sur Debian, leur donnent un mot de passe, puis les ajoutent à Samba pour qu’ils puissent se connecter aux partages du serveur.</w:t>
      </w:r>
    </w:p>
    <w:p w14:paraId="3611ED01" w14:textId="77777777" w:rsidR="00230CEA" w:rsidRPr="00FE2807" w:rsidRDefault="00230CEA" w:rsidP="00FE2807">
      <w:pPr>
        <w:pStyle w:val="Retraitcorpsdetexte"/>
      </w:pPr>
    </w:p>
    <w:p w14:paraId="7AA5BEE6" w14:textId="5B65849D" w:rsidR="00A61BDF" w:rsidRDefault="00A61BDF" w:rsidP="00A61BDF">
      <w:pPr>
        <w:pStyle w:val="Retraitcorpsdetexte"/>
        <w:rPr>
          <w:color w:val="4F81BD" w:themeColor="accent1"/>
        </w:rPr>
      </w:pPr>
      <w:r w:rsidRPr="00431E51">
        <w:rPr>
          <w:color w:val="4F81BD" w:themeColor="accent1"/>
        </w:rPr>
        <w:drawing>
          <wp:inline distT="0" distB="0" distL="0" distR="0" wp14:anchorId="609D6116" wp14:editId="60327494">
            <wp:extent cx="4060209" cy="3060601"/>
            <wp:effectExtent l="0" t="0" r="0" b="698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8186" cy="30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CD25" w14:textId="77777777" w:rsidR="00672ACD" w:rsidRPr="00431E51" w:rsidRDefault="00672ACD" w:rsidP="00A61BDF">
      <w:pPr>
        <w:pStyle w:val="Retraitcorpsdetexte"/>
        <w:rPr>
          <w:color w:val="4F81BD" w:themeColor="accent1"/>
        </w:rPr>
      </w:pPr>
    </w:p>
    <w:p w14:paraId="1357F809" w14:textId="55A53FF8" w:rsidR="00A61BDF" w:rsidRPr="00FE2807" w:rsidRDefault="00A61BDF" w:rsidP="00A61BDF">
      <w:pPr>
        <w:pStyle w:val="Retraitcorpsdetexte"/>
        <w:rPr>
          <w:b/>
          <w:bCs/>
        </w:rPr>
      </w:pPr>
      <w:r w:rsidRPr="00431E51">
        <w:t xml:space="preserve">Le mot de passe de </w:t>
      </w:r>
      <w:r w:rsidR="00570F4A" w:rsidRPr="00431E51">
        <w:t>tous</w:t>
      </w:r>
      <w:r w:rsidRPr="00431E51">
        <w:t xml:space="preserve"> les comptes ainsi que SMB est </w:t>
      </w:r>
      <w:proofErr w:type="gramStart"/>
      <w:r w:rsidRPr="00431E51">
        <w:t xml:space="preserve">: </w:t>
      </w:r>
      <w:r w:rsidRPr="00FE2807">
        <w:rPr>
          <w:b/>
          <w:bCs/>
        </w:rPr>
        <w:t>.Etml</w:t>
      </w:r>
      <w:proofErr w:type="gramEnd"/>
      <w:r w:rsidRPr="00FE2807">
        <w:rPr>
          <w:b/>
          <w:bCs/>
        </w:rPr>
        <w:t>-1916</w:t>
      </w:r>
    </w:p>
    <w:p w14:paraId="5EFAE955" w14:textId="77777777" w:rsidR="003B0317" w:rsidRPr="00431E51" w:rsidRDefault="003B0317" w:rsidP="003B0317">
      <w:pPr>
        <w:pStyle w:val="Retraitcorpsdetexte"/>
      </w:pPr>
    </w:p>
    <w:p w14:paraId="6305B658" w14:textId="77777777" w:rsidR="00D2385D" w:rsidRPr="00431E51" w:rsidRDefault="00D2385D" w:rsidP="00D2385D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mkdir</w:t>
      </w:r>
      <w:proofErr w:type="spellEnd"/>
      <w:r w:rsidRPr="00431E51">
        <w:rPr>
          <w:color w:val="4F81BD" w:themeColor="accent1"/>
        </w:rPr>
        <w:t xml:space="preserve"> -p /home/</w:t>
      </w:r>
      <w:proofErr w:type="spellStart"/>
      <w:r w:rsidRPr="00431E51">
        <w:rPr>
          <w:color w:val="4F81BD" w:themeColor="accent1"/>
        </w:rPr>
        <w:t>netlogon</w:t>
      </w:r>
      <w:proofErr w:type="spellEnd"/>
    </w:p>
    <w:p w14:paraId="6D3132BF" w14:textId="77777777" w:rsidR="00D2385D" w:rsidRPr="00431E51" w:rsidRDefault="00D2385D" w:rsidP="00D2385D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mkdir</w:t>
      </w:r>
      <w:proofErr w:type="spellEnd"/>
      <w:r w:rsidRPr="00431E51">
        <w:rPr>
          <w:color w:val="4F81BD" w:themeColor="accent1"/>
        </w:rPr>
        <w:t xml:space="preserve"> -p /home/profiles</w:t>
      </w:r>
    </w:p>
    <w:p w14:paraId="1374AEFE" w14:textId="77777777" w:rsidR="00D2385D" w:rsidRPr="00431E51" w:rsidRDefault="00D2385D" w:rsidP="00D2385D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chmod 755 /home/</w:t>
      </w:r>
      <w:proofErr w:type="spellStart"/>
      <w:r w:rsidRPr="00431E51">
        <w:rPr>
          <w:color w:val="4F81BD" w:themeColor="accent1"/>
        </w:rPr>
        <w:t>netlogon</w:t>
      </w:r>
      <w:proofErr w:type="spellEnd"/>
      <w:r w:rsidRPr="00431E51">
        <w:rPr>
          <w:color w:val="4F81BD" w:themeColor="accent1"/>
        </w:rPr>
        <w:t xml:space="preserve"> /home/profiles</w:t>
      </w:r>
    </w:p>
    <w:p w14:paraId="61F45D96" w14:textId="7E6A056F" w:rsidR="00D2385D" w:rsidRDefault="00D2385D" w:rsidP="00D2385D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chown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proofErr w:type="gramStart"/>
      <w:r w:rsidRPr="00431E51">
        <w:rPr>
          <w:color w:val="4F81BD" w:themeColor="accent1"/>
        </w:rPr>
        <w:t>root:root</w:t>
      </w:r>
      <w:proofErr w:type="spellEnd"/>
      <w:proofErr w:type="gramEnd"/>
      <w:r w:rsidRPr="00431E51">
        <w:rPr>
          <w:color w:val="4F81BD" w:themeColor="accent1"/>
        </w:rPr>
        <w:t xml:space="preserve"> /home/</w:t>
      </w:r>
      <w:proofErr w:type="spellStart"/>
      <w:r w:rsidRPr="00431E51">
        <w:rPr>
          <w:color w:val="4F81BD" w:themeColor="accent1"/>
        </w:rPr>
        <w:t>netlogon</w:t>
      </w:r>
      <w:proofErr w:type="spellEnd"/>
      <w:r w:rsidRPr="00431E51">
        <w:rPr>
          <w:color w:val="4F81BD" w:themeColor="accent1"/>
        </w:rPr>
        <w:t xml:space="preserve"> /home/profiles</w:t>
      </w:r>
    </w:p>
    <w:p w14:paraId="18CFFAA7" w14:textId="77777777" w:rsidR="00EE77BB" w:rsidRPr="00EE77BB" w:rsidRDefault="00EE77BB" w:rsidP="00EE77BB">
      <w:pPr>
        <w:pStyle w:val="Retraitcorpsdetexte"/>
      </w:pPr>
      <w:r w:rsidRPr="00EE77BB">
        <w:t>Ces commandes créent les dossiers nécessaires pour les profils et les connexions au domaine, puis elles donnent les bons droits d'accès et les attribuent à l'utilisateur root.</w:t>
      </w:r>
    </w:p>
    <w:p w14:paraId="7450D6F8" w14:textId="77777777" w:rsidR="003B0317" w:rsidRPr="00431E51" w:rsidRDefault="003B0317" w:rsidP="00EE77BB">
      <w:pPr>
        <w:pStyle w:val="Retraitcorpsdetexte"/>
        <w:ind w:left="0"/>
      </w:pPr>
    </w:p>
    <w:p w14:paraId="26DD524D" w14:textId="11816923" w:rsidR="00D2385D" w:rsidRPr="00431E51" w:rsidRDefault="00D2385D" w:rsidP="003B0317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restart </w:t>
      </w:r>
      <w:proofErr w:type="spellStart"/>
      <w:r w:rsidRPr="00431E51">
        <w:rPr>
          <w:color w:val="4F81BD" w:themeColor="accent1"/>
        </w:rPr>
        <w:t>smbd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nmbd</w:t>
      </w:r>
      <w:proofErr w:type="spellEnd"/>
    </w:p>
    <w:p w14:paraId="753BB821" w14:textId="1AE4EC3C" w:rsidR="00EE77BB" w:rsidRPr="00431E51" w:rsidRDefault="00EE77BB" w:rsidP="00EE77BB">
      <w:pPr>
        <w:pStyle w:val="Retraitcorpsdetexte"/>
      </w:pPr>
      <w:r>
        <w:t>Je</w:t>
      </w:r>
      <w:r w:rsidRPr="00431E51">
        <w:t xml:space="preserve"> redémarre Samba avec cette commande</w:t>
      </w:r>
      <w:r w:rsidR="00672ACD">
        <w:t>.</w:t>
      </w:r>
    </w:p>
    <w:p w14:paraId="35760711" w14:textId="77777777" w:rsidR="00D2385D" w:rsidRPr="00431E51" w:rsidRDefault="00D2385D" w:rsidP="003B0317">
      <w:pPr>
        <w:pStyle w:val="Retraitcorpsdetexte"/>
      </w:pPr>
    </w:p>
    <w:p w14:paraId="2A36E23F" w14:textId="1692663A" w:rsidR="0013240A" w:rsidRPr="00431E51" w:rsidRDefault="00230CEA" w:rsidP="00230CEA">
      <w:r>
        <w:br w:type="page"/>
      </w:r>
    </w:p>
    <w:p w14:paraId="63C96561" w14:textId="0F4A8420" w:rsidR="0013240A" w:rsidRPr="00431E51" w:rsidRDefault="0013240A" w:rsidP="0013240A">
      <w:pPr>
        <w:pStyle w:val="Titre2"/>
      </w:pPr>
      <w:bookmarkStart w:id="13" w:name="_Toc199283184"/>
      <w:r w:rsidRPr="00431E51">
        <w:lastRenderedPageBreak/>
        <w:t>Réinstallation</w:t>
      </w:r>
      <w:r w:rsidR="00683126" w:rsidRPr="00431E51">
        <w:t xml:space="preserve"> de Samba</w:t>
      </w:r>
      <w:bookmarkEnd w:id="13"/>
    </w:p>
    <w:p w14:paraId="4E1F97F6" w14:textId="4923F13D" w:rsidR="00570F4A" w:rsidRPr="00431E51" w:rsidRDefault="00570F4A" w:rsidP="00570F4A">
      <w:pPr>
        <w:pStyle w:val="Retraitcorpsdetexte"/>
      </w:pPr>
      <w:r w:rsidRPr="00431E51">
        <w:t xml:space="preserve">Après l’installation de Samba, j’ai eu quelques soucis avec ma VM Debian qui ont fait que j’ai dû recréer la VM depuis le début grâce à mon rapport. J’ai pu ensuite </w:t>
      </w:r>
      <w:r w:rsidR="002D1A54" w:rsidRPr="00431E51">
        <w:t>refaire</w:t>
      </w:r>
      <w:r w:rsidRPr="00431E51">
        <w:t xml:space="preserve"> l’installation et la configuration de Samba AD DC </w:t>
      </w:r>
    </w:p>
    <w:p w14:paraId="0B3E60DB" w14:textId="77777777" w:rsidR="006250E5" w:rsidRPr="00431E51" w:rsidRDefault="006250E5" w:rsidP="006250E5">
      <w:pPr>
        <w:pStyle w:val="Retraitcorpsdetexte"/>
      </w:pPr>
    </w:p>
    <w:p w14:paraId="47A4D37A" w14:textId="77777777" w:rsidR="006250E5" w:rsidRPr="00431E51" w:rsidRDefault="006250E5" w:rsidP="006250E5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update</w:t>
      </w:r>
    </w:p>
    <w:p w14:paraId="3FACFF3B" w14:textId="1951DCF1" w:rsidR="006250E5" w:rsidRDefault="006250E5" w:rsidP="006250E5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apt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install</w:t>
      </w:r>
      <w:proofErr w:type="spellEnd"/>
      <w:r w:rsidRPr="00431E51">
        <w:rPr>
          <w:color w:val="4F81BD" w:themeColor="accent1"/>
        </w:rPr>
        <w:t xml:space="preserve"> samba krb5-config </w:t>
      </w:r>
      <w:proofErr w:type="spellStart"/>
      <w:r w:rsidRPr="00431E51">
        <w:rPr>
          <w:color w:val="4F81BD" w:themeColor="accent1"/>
        </w:rPr>
        <w:t>winbind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smbclient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dnsutils</w:t>
      </w:r>
      <w:proofErr w:type="spellEnd"/>
      <w:r w:rsidRPr="00431E51">
        <w:rPr>
          <w:color w:val="4F81BD" w:themeColor="accent1"/>
        </w:rPr>
        <w:t xml:space="preserve"> -y</w:t>
      </w:r>
    </w:p>
    <w:p w14:paraId="7968A2DF" w14:textId="65415920" w:rsidR="00230CEA" w:rsidRPr="00230CEA" w:rsidRDefault="00230CEA" w:rsidP="00230CEA">
      <w:pPr>
        <w:pStyle w:val="Retraitcorpsdetexte"/>
      </w:pPr>
      <w:r>
        <w:t>Ces</w:t>
      </w:r>
      <w:r w:rsidRPr="00230CEA">
        <w:t xml:space="preserve"> commande</w:t>
      </w:r>
      <w:r>
        <w:t>s</w:t>
      </w:r>
      <w:r w:rsidRPr="00230CEA">
        <w:t xml:space="preserve"> installe</w:t>
      </w:r>
      <w:r>
        <w:t>nt</w:t>
      </w:r>
      <w:r w:rsidRPr="00230CEA">
        <w:t xml:space="preserve"> tous les paquets nécessaires pour configurer Samba comme contrôleur de domaine (AD DC), avec le support de Kerberos, DNS et des outils réseau.</w:t>
      </w:r>
    </w:p>
    <w:p w14:paraId="68ECAE0B" w14:textId="77777777" w:rsidR="00CF62A3" w:rsidRPr="00431E51" w:rsidRDefault="00CF62A3" w:rsidP="00230CEA">
      <w:pPr>
        <w:pStyle w:val="Retraitcorpsdetexte"/>
        <w:ind w:left="0"/>
        <w:rPr>
          <w:color w:val="4F81BD" w:themeColor="accent1"/>
        </w:rPr>
      </w:pPr>
    </w:p>
    <w:p w14:paraId="4195A613" w14:textId="663A8ADD" w:rsidR="0013240A" w:rsidRPr="00431E51" w:rsidRDefault="0013240A" w:rsidP="0013240A">
      <w:pPr>
        <w:pStyle w:val="Retraitcorpsdetexte"/>
      </w:pPr>
      <w:r w:rsidRPr="00431E51">
        <w:drawing>
          <wp:inline distT="0" distB="0" distL="0" distR="0" wp14:anchorId="6EEE1EFE" wp14:editId="2A82DC53">
            <wp:extent cx="4314825" cy="2137771"/>
            <wp:effectExtent l="19050" t="19050" r="9525" b="1524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1068" cy="2145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7291D" w14:textId="77777777" w:rsidR="00570F4A" w:rsidRPr="00431E51" w:rsidRDefault="00570F4A" w:rsidP="0013240A">
      <w:pPr>
        <w:pStyle w:val="Retraitcorpsdetexte"/>
      </w:pPr>
    </w:p>
    <w:p w14:paraId="33D05F8C" w14:textId="77777777" w:rsidR="00BD65CD" w:rsidRPr="00431E51" w:rsidRDefault="0013240A" w:rsidP="00BD65CD">
      <w:pPr>
        <w:pStyle w:val="Retraitcorpsdetexte"/>
      </w:pPr>
      <w:r w:rsidRPr="00431E51">
        <w:drawing>
          <wp:inline distT="0" distB="0" distL="0" distR="0" wp14:anchorId="5D66272D" wp14:editId="0E624881">
            <wp:extent cx="4394124" cy="1704975"/>
            <wp:effectExtent l="0" t="0" r="698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911" t="34783" r="7524" b="27355"/>
                    <a:stretch/>
                  </pic:blipFill>
                  <pic:spPr bwMode="auto">
                    <a:xfrm>
                      <a:off x="0" y="0"/>
                      <a:ext cx="4411143" cy="171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29EA" w14:textId="77777777" w:rsidR="00BD65CD" w:rsidRPr="00431E51" w:rsidRDefault="00BD65CD" w:rsidP="00BD65CD">
      <w:pPr>
        <w:pStyle w:val="Retraitcorpsdetexte"/>
      </w:pPr>
    </w:p>
    <w:p w14:paraId="06F3542C" w14:textId="5BEE51C7" w:rsidR="00D2385D" w:rsidRPr="00431E51" w:rsidRDefault="00BD65CD" w:rsidP="00BD65CD">
      <w:pPr>
        <w:pStyle w:val="Retraitcorpsdetexte"/>
      </w:pPr>
      <w:r w:rsidRPr="00431E51">
        <w:drawing>
          <wp:inline distT="0" distB="0" distL="0" distR="0" wp14:anchorId="18DF0ACA" wp14:editId="322FA904">
            <wp:extent cx="4428466" cy="172402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0054" cy="172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2D4C" w14:textId="77777777" w:rsidR="00CF62A3" w:rsidRPr="00431E51" w:rsidRDefault="00CF62A3" w:rsidP="00BD65CD">
      <w:pPr>
        <w:pStyle w:val="Retraitcorpsdetexte"/>
      </w:pPr>
    </w:p>
    <w:p w14:paraId="0B34C61E" w14:textId="77777777" w:rsidR="00CF62A3" w:rsidRDefault="00CF62A3" w:rsidP="00CF62A3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samba-</w:t>
      </w:r>
      <w:proofErr w:type="spellStart"/>
      <w:r w:rsidRPr="00431E51">
        <w:rPr>
          <w:color w:val="4F81BD" w:themeColor="accent1"/>
        </w:rPr>
        <w:t>tool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domain</w:t>
      </w:r>
      <w:proofErr w:type="spellEnd"/>
      <w:r w:rsidRPr="00431E51">
        <w:rPr>
          <w:color w:val="4F81BD" w:themeColor="accent1"/>
        </w:rPr>
        <w:t xml:space="preserve"> provision --use-rfc2307 –interactive</w:t>
      </w:r>
    </w:p>
    <w:p w14:paraId="399E500D" w14:textId="18E16BB7" w:rsidR="00CB1EE2" w:rsidRDefault="00D452E5" w:rsidP="00CB1EE2">
      <w:pPr>
        <w:pStyle w:val="Retraitcorpsdetexte"/>
      </w:pPr>
      <w:r>
        <w:t>Cette commande l</w:t>
      </w:r>
      <w:r w:rsidRPr="00D452E5">
        <w:t>ance l’assistant pour créer le domaine</w:t>
      </w:r>
      <w:r w:rsidR="00CB1EE2">
        <w:t>.</w:t>
      </w:r>
    </w:p>
    <w:p w14:paraId="1AEE154A" w14:textId="77777777" w:rsidR="00CB1EE2" w:rsidRDefault="00CB1EE2">
      <w:r>
        <w:br w:type="page"/>
      </w:r>
    </w:p>
    <w:p w14:paraId="580A295B" w14:textId="52C14C39" w:rsidR="00CB1EE2" w:rsidRPr="00D452E5" w:rsidRDefault="00CB1EE2" w:rsidP="00CB1EE2">
      <w:pPr>
        <w:pStyle w:val="Retraitcorpsdetexte"/>
      </w:pPr>
      <w:r>
        <w:lastRenderedPageBreak/>
        <w:t>Voici les différent</w:t>
      </w:r>
      <w:r w:rsidR="00512FA5">
        <w:t>es spécifications à définir pour le domaine</w:t>
      </w:r>
      <w:r w:rsidR="00DD5493">
        <w:t> :</w:t>
      </w:r>
    </w:p>
    <w:p w14:paraId="22EAC341" w14:textId="77777777" w:rsidR="00CB1EE2" w:rsidRDefault="00B82F07" w:rsidP="00CB1EE2">
      <w:pPr>
        <w:pStyle w:val="Retraitcorpsdetexte"/>
        <w:rPr>
          <w:color w:val="4F81BD" w:themeColor="accent1"/>
        </w:rPr>
      </w:pPr>
      <w:r w:rsidRPr="00431E51">
        <w:rPr>
          <w:color w:val="4F81BD" w:themeColor="accent1"/>
        </w:rPr>
        <w:drawing>
          <wp:inline distT="0" distB="0" distL="0" distR="0" wp14:anchorId="03E1CB82" wp14:editId="555368D5">
            <wp:extent cx="4410075" cy="1271969"/>
            <wp:effectExtent l="0" t="0" r="0" b="4445"/>
            <wp:docPr id="754671634" name="Image 1" descr="Une image contenant texte, capture d’écran, Police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71634" name="Image 1" descr="Une image contenant texte, capture d’écran, Police, blanc&#10;&#10;Le contenu généré par l’IA peut êtr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3344" cy="127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AE79" w14:textId="77777777" w:rsidR="00CB1EE2" w:rsidRDefault="00CB1EE2" w:rsidP="00CB1EE2">
      <w:pPr>
        <w:pStyle w:val="Retraitcorpsdetexte"/>
        <w:rPr>
          <w:color w:val="4F81BD" w:themeColor="accent1"/>
        </w:rPr>
      </w:pPr>
    </w:p>
    <w:p w14:paraId="2D42FDF4" w14:textId="23516BC2" w:rsidR="003B5CC0" w:rsidRPr="00431E51" w:rsidRDefault="003B5CC0" w:rsidP="00CB1EE2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nano /</w:t>
      </w:r>
      <w:proofErr w:type="spellStart"/>
      <w:r w:rsidRPr="00431E51">
        <w:rPr>
          <w:color w:val="4F81BD" w:themeColor="accent1"/>
        </w:rPr>
        <w:t>etc</w:t>
      </w:r>
      <w:proofErr w:type="spellEnd"/>
      <w:r w:rsidRPr="00431E51">
        <w:rPr>
          <w:color w:val="4F81BD" w:themeColor="accent1"/>
        </w:rPr>
        <w:t>/krb5.conf</w:t>
      </w:r>
    </w:p>
    <w:p w14:paraId="639F7A8A" w14:textId="21167313" w:rsidR="00CB1EE2" w:rsidRDefault="00CB1EE2" w:rsidP="00CB1EE2">
      <w:pPr>
        <w:pStyle w:val="Retraitcorpsdetexte"/>
      </w:pPr>
      <w:r>
        <w:t xml:space="preserve">Cette commande me permet de modifier le fichier </w:t>
      </w:r>
      <w:r>
        <w:t>krb5.conf.</w:t>
      </w:r>
    </w:p>
    <w:p w14:paraId="27539C35" w14:textId="77777777" w:rsidR="00B82F07" w:rsidRPr="00431E51" w:rsidRDefault="00B82F07" w:rsidP="00CB1EE2">
      <w:pPr>
        <w:pStyle w:val="Retraitcorpsdetexte"/>
        <w:ind w:left="0"/>
        <w:rPr>
          <w:color w:val="4F81BD" w:themeColor="accent1"/>
        </w:rPr>
      </w:pPr>
    </w:p>
    <w:p w14:paraId="0830B1ED" w14:textId="121CB65C" w:rsidR="00CF62A3" w:rsidRPr="00431E51" w:rsidRDefault="00CF62A3" w:rsidP="00BD65CD">
      <w:pPr>
        <w:pStyle w:val="Retraitcorpsdetexte"/>
      </w:pPr>
      <w:r w:rsidRPr="00431E51">
        <w:drawing>
          <wp:inline distT="0" distB="0" distL="0" distR="0" wp14:anchorId="728C90DB" wp14:editId="6910F969">
            <wp:extent cx="4540250" cy="5810250"/>
            <wp:effectExtent l="0" t="0" r="0" b="0"/>
            <wp:docPr id="1768706002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06002" name="Image 1" descr="Une image contenant texte, capture d’écran, logiciel, Page web&#10;&#10;Le contenu généré par l’IA peut être incorrect."/>
                    <pic:cNvPicPr/>
                  </pic:nvPicPr>
                  <pic:blipFill rotWithShape="1">
                    <a:blip r:embed="rId53"/>
                    <a:srcRect b="1918"/>
                    <a:stretch/>
                  </pic:blipFill>
                  <pic:spPr bwMode="auto">
                    <a:xfrm>
                      <a:off x="0" y="0"/>
                      <a:ext cx="4545590" cy="581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CA7A" w14:textId="725E6DF4" w:rsidR="00CF62A3" w:rsidRPr="00431E51" w:rsidRDefault="00CF62A3" w:rsidP="00BD65CD">
      <w:pPr>
        <w:pStyle w:val="Retraitcorpsdetexte"/>
      </w:pPr>
      <w:r w:rsidRPr="00431E51">
        <w:lastRenderedPageBreak/>
        <w:drawing>
          <wp:inline distT="0" distB="0" distL="0" distR="0" wp14:anchorId="2BAD201B" wp14:editId="13CA81BA">
            <wp:extent cx="4413661" cy="5095240"/>
            <wp:effectExtent l="0" t="0" r="6350" b="0"/>
            <wp:docPr id="9328020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0201" name="Image 1" descr="Une image contenant texte, capture d’écran, Police, nombre&#10;&#10;Le contenu généré par l’IA peut être incorrect."/>
                    <pic:cNvPicPr/>
                  </pic:nvPicPr>
                  <pic:blipFill rotWithShape="1">
                    <a:blip r:embed="rId54"/>
                    <a:srcRect l="430" t="2728"/>
                    <a:stretch/>
                  </pic:blipFill>
                  <pic:spPr bwMode="auto">
                    <a:xfrm>
                      <a:off x="0" y="0"/>
                      <a:ext cx="4417168" cy="509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86AE" w14:textId="2BFD3353" w:rsidR="00CF62A3" w:rsidRPr="00431E51" w:rsidRDefault="00CF62A3" w:rsidP="00BD65CD">
      <w:pPr>
        <w:pStyle w:val="Retraitcorpsdetexte"/>
      </w:pPr>
      <w:r w:rsidRPr="00431E51">
        <w:drawing>
          <wp:inline distT="0" distB="0" distL="0" distR="0" wp14:anchorId="2BA6C7ED" wp14:editId="4E29F1C4">
            <wp:extent cx="4686300" cy="1872965"/>
            <wp:effectExtent l="0" t="0" r="0" b="0"/>
            <wp:docPr id="122220627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6270" name="Image 1" descr="Une image contenant texte, capture d’écran, Police&#10;&#10;Le contenu généré par l’IA peut être incorrect."/>
                    <pic:cNvPicPr/>
                  </pic:nvPicPr>
                  <pic:blipFill rotWithShape="1">
                    <a:blip r:embed="rId55"/>
                    <a:srcRect l="331"/>
                    <a:stretch/>
                  </pic:blipFill>
                  <pic:spPr bwMode="auto">
                    <a:xfrm>
                      <a:off x="0" y="0"/>
                      <a:ext cx="4700159" cy="187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BE6C" w14:textId="77777777" w:rsidR="003B5CC0" w:rsidRPr="00431E51" w:rsidRDefault="003B5CC0" w:rsidP="00BD65CD">
      <w:pPr>
        <w:pStyle w:val="Retraitcorpsdetexte"/>
      </w:pPr>
    </w:p>
    <w:p w14:paraId="256D3AEE" w14:textId="77777777" w:rsidR="003B5CC0" w:rsidRPr="00431E51" w:rsidRDefault="003B5CC0" w:rsidP="003B5CC0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stop </w:t>
      </w:r>
      <w:proofErr w:type="spellStart"/>
      <w:r w:rsidRPr="00431E51">
        <w:rPr>
          <w:color w:val="4F81BD" w:themeColor="accent1"/>
        </w:rPr>
        <w:t>smbd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nmbd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winbind</w:t>
      </w:r>
      <w:proofErr w:type="spellEnd"/>
    </w:p>
    <w:p w14:paraId="6A7A8909" w14:textId="77777777" w:rsidR="003B5CC0" w:rsidRPr="00431E51" w:rsidRDefault="003B5CC0" w:rsidP="003B5CC0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disable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smbd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nmbd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winbind</w:t>
      </w:r>
      <w:proofErr w:type="spellEnd"/>
    </w:p>
    <w:p w14:paraId="79E81088" w14:textId="77777777" w:rsidR="003B5CC0" w:rsidRPr="00431E51" w:rsidRDefault="003B5CC0" w:rsidP="003B5CC0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stop bind9</w:t>
      </w:r>
    </w:p>
    <w:p w14:paraId="70C2C067" w14:textId="56CF31AF" w:rsidR="003B5CC0" w:rsidRDefault="003B5CC0" w:rsidP="003B5CC0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disable</w:t>
      </w:r>
      <w:proofErr w:type="spellEnd"/>
      <w:r w:rsidRPr="00431E51">
        <w:rPr>
          <w:color w:val="4F81BD" w:themeColor="accent1"/>
        </w:rPr>
        <w:t xml:space="preserve"> bind9</w:t>
      </w:r>
    </w:p>
    <w:p w14:paraId="3E2D82E2" w14:textId="35A4E05E" w:rsidR="00A64825" w:rsidRPr="00A64825" w:rsidRDefault="00A64825" w:rsidP="003B5CC0">
      <w:pPr>
        <w:pStyle w:val="Retraitcorpsdetexte"/>
      </w:pPr>
      <w:r w:rsidRPr="00A64825">
        <w:t>Ces commandes arrêtent et désactivent les anciens services Samba classiques et Bind9 pour éviter des conflits avec le nouveau contrôleur de domaine Samba (AD DC).</w:t>
      </w:r>
    </w:p>
    <w:p w14:paraId="7390A848" w14:textId="77777777" w:rsidR="006250E5" w:rsidRDefault="006250E5" w:rsidP="00BD65CD">
      <w:pPr>
        <w:pStyle w:val="Retraitcorpsdetexte"/>
      </w:pPr>
    </w:p>
    <w:p w14:paraId="7A8DFAC9" w14:textId="77777777" w:rsidR="00A64825" w:rsidRDefault="00A64825" w:rsidP="00BD65CD">
      <w:pPr>
        <w:pStyle w:val="Retraitcorpsdetexte"/>
      </w:pPr>
    </w:p>
    <w:p w14:paraId="72A9BAC3" w14:textId="77777777" w:rsidR="00A64825" w:rsidRPr="00431E51" w:rsidRDefault="00A64825" w:rsidP="00BD65CD">
      <w:pPr>
        <w:pStyle w:val="Retraitcorpsdetexte"/>
      </w:pPr>
    </w:p>
    <w:p w14:paraId="1A6E627D" w14:textId="77777777" w:rsidR="003B5CC0" w:rsidRPr="00431E51" w:rsidRDefault="003B5CC0" w:rsidP="003B5CC0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lastRenderedPageBreak/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unmask</w:t>
      </w:r>
      <w:proofErr w:type="spellEnd"/>
      <w:r w:rsidRPr="00431E51">
        <w:rPr>
          <w:color w:val="4F81BD" w:themeColor="accent1"/>
        </w:rPr>
        <w:t xml:space="preserve"> samba-ad-dc</w:t>
      </w:r>
    </w:p>
    <w:p w14:paraId="17C52570" w14:textId="77777777" w:rsidR="003B5CC0" w:rsidRPr="00431E51" w:rsidRDefault="003B5CC0" w:rsidP="003B5CC0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enable samba-ad-dc</w:t>
      </w:r>
    </w:p>
    <w:p w14:paraId="7082C866" w14:textId="27F9F299" w:rsidR="006250E5" w:rsidRPr="00431E51" w:rsidRDefault="003B5CC0" w:rsidP="003B5CC0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systemctl</w:t>
      </w:r>
      <w:proofErr w:type="spellEnd"/>
      <w:r w:rsidRPr="00431E51">
        <w:rPr>
          <w:color w:val="4F81BD" w:themeColor="accent1"/>
        </w:rPr>
        <w:t xml:space="preserve"> start samba-ad-dc</w:t>
      </w:r>
    </w:p>
    <w:p w14:paraId="28082DDB" w14:textId="00FEBB2F" w:rsidR="00E86B76" w:rsidRPr="00A64825" w:rsidRDefault="00A64825" w:rsidP="003B5CC0">
      <w:pPr>
        <w:pStyle w:val="Retraitcorpsdetexte"/>
      </w:pPr>
      <w:r w:rsidRPr="00A64825">
        <w:t>Ces commandes arrêtent et désactivent les anciens services Samba classiques et Bind9 pour éviter des conflits avec le nouveau contrôleur de domaine Samba (AD DC).</w:t>
      </w:r>
    </w:p>
    <w:p w14:paraId="5892E0C6" w14:textId="77777777" w:rsidR="00A64825" w:rsidRPr="00431E51" w:rsidRDefault="00A64825" w:rsidP="003B5CC0">
      <w:pPr>
        <w:pStyle w:val="Retraitcorpsdetexte"/>
        <w:rPr>
          <w:color w:val="4F81BD" w:themeColor="accent1"/>
        </w:rPr>
      </w:pPr>
    </w:p>
    <w:p w14:paraId="56C73AA2" w14:textId="14D2F9BD" w:rsidR="00E86B76" w:rsidRPr="00431E51" w:rsidRDefault="00E86B76" w:rsidP="00E86B76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samba-</w:t>
      </w:r>
      <w:proofErr w:type="spellStart"/>
      <w:r w:rsidRPr="00431E51">
        <w:rPr>
          <w:color w:val="4F81BD" w:themeColor="accent1"/>
        </w:rPr>
        <w:t>tool</w:t>
      </w:r>
      <w:proofErr w:type="spellEnd"/>
      <w:r w:rsidRPr="00431E51">
        <w:rPr>
          <w:color w:val="4F81BD" w:themeColor="accent1"/>
        </w:rPr>
        <w:t xml:space="preserve"> user </w:t>
      </w:r>
      <w:proofErr w:type="spellStart"/>
      <w:r w:rsidRPr="00431E51">
        <w:rPr>
          <w:color w:val="4F81BD" w:themeColor="accent1"/>
        </w:rPr>
        <w:t>add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rdurant</w:t>
      </w:r>
      <w:proofErr w:type="spellEnd"/>
    </w:p>
    <w:p w14:paraId="4C0FF65B" w14:textId="72D079F4" w:rsidR="00E86B76" w:rsidRDefault="00E86B76" w:rsidP="00E86B76">
      <w:pPr>
        <w:pStyle w:val="Retraitcorpsdetexte"/>
        <w:rPr>
          <w:color w:val="4F81BD" w:themeColor="accent1"/>
        </w:rPr>
      </w:pPr>
      <w:proofErr w:type="spellStart"/>
      <w:proofErr w:type="gramStart"/>
      <w:r w:rsidRPr="00431E51">
        <w:rPr>
          <w:color w:val="4F81BD" w:themeColor="accent1"/>
        </w:rPr>
        <w:t>sudo</w:t>
      </w:r>
      <w:proofErr w:type="spellEnd"/>
      <w:proofErr w:type="gramEnd"/>
      <w:r w:rsidRPr="00431E51">
        <w:rPr>
          <w:color w:val="4F81BD" w:themeColor="accent1"/>
        </w:rPr>
        <w:t xml:space="preserve"> samba-</w:t>
      </w:r>
      <w:proofErr w:type="spellStart"/>
      <w:r w:rsidRPr="00431E51">
        <w:rPr>
          <w:color w:val="4F81BD" w:themeColor="accent1"/>
        </w:rPr>
        <w:t>tool</w:t>
      </w:r>
      <w:proofErr w:type="spellEnd"/>
      <w:r w:rsidRPr="00431E51">
        <w:rPr>
          <w:color w:val="4F81BD" w:themeColor="accent1"/>
        </w:rPr>
        <w:t xml:space="preserve"> user </w:t>
      </w:r>
      <w:proofErr w:type="spellStart"/>
      <w:r w:rsidRPr="00431E51">
        <w:rPr>
          <w:color w:val="4F81BD" w:themeColor="accent1"/>
        </w:rPr>
        <w:t>add</w:t>
      </w:r>
      <w:proofErr w:type="spellEnd"/>
      <w:r w:rsidRPr="00431E51">
        <w:rPr>
          <w:color w:val="4F81BD" w:themeColor="accent1"/>
        </w:rPr>
        <w:t xml:space="preserve"> </w:t>
      </w:r>
      <w:proofErr w:type="spellStart"/>
      <w:r w:rsidRPr="00431E51">
        <w:rPr>
          <w:color w:val="4F81BD" w:themeColor="accent1"/>
        </w:rPr>
        <w:t>iemery</w:t>
      </w:r>
      <w:proofErr w:type="spellEnd"/>
    </w:p>
    <w:p w14:paraId="4EE41D38" w14:textId="255C69EE" w:rsidR="00A64825" w:rsidRPr="00A64825" w:rsidRDefault="00A64825" w:rsidP="00A64825">
      <w:pPr>
        <w:pStyle w:val="Retraitcorpsdetexte"/>
      </w:pPr>
      <w:r w:rsidRPr="00A64825">
        <w:t xml:space="preserve">Ces commandes créent les utilisateurs </w:t>
      </w:r>
      <w:proofErr w:type="spellStart"/>
      <w:r w:rsidRPr="00A64825">
        <w:t>rdurant</w:t>
      </w:r>
      <w:proofErr w:type="spellEnd"/>
      <w:r w:rsidRPr="00A64825">
        <w:t xml:space="preserve"> et </w:t>
      </w:r>
      <w:proofErr w:type="spellStart"/>
      <w:r w:rsidRPr="00A64825">
        <w:t>iemery</w:t>
      </w:r>
      <w:proofErr w:type="spellEnd"/>
      <w:r w:rsidRPr="00A64825">
        <w:t xml:space="preserve"> dans le domaine Samba pour qu’ils puissent se connecter sur l</w:t>
      </w:r>
      <w:r w:rsidR="00D93848">
        <w:t>a machine Windows (client)</w:t>
      </w:r>
      <w:r w:rsidRPr="00A64825">
        <w:t>.</w:t>
      </w:r>
    </w:p>
    <w:p w14:paraId="2A9023E0" w14:textId="77777777" w:rsidR="00E86B76" w:rsidRPr="00431E51" w:rsidRDefault="00E86B76" w:rsidP="00E86B76">
      <w:pPr>
        <w:pStyle w:val="Retraitcorpsdetexte"/>
        <w:rPr>
          <w:color w:val="4F81BD" w:themeColor="accent1"/>
        </w:rPr>
      </w:pPr>
    </w:p>
    <w:p w14:paraId="509A0C5E" w14:textId="0CCD8E79" w:rsidR="00E86B76" w:rsidRPr="00FE2807" w:rsidRDefault="00E86B76" w:rsidP="00E86B76">
      <w:pPr>
        <w:pStyle w:val="Retraitcorpsdetexte"/>
        <w:rPr>
          <w:b/>
          <w:bCs/>
        </w:rPr>
      </w:pPr>
      <w:r w:rsidRPr="00431E51">
        <w:t xml:space="preserve">Mot de passe pour </w:t>
      </w:r>
      <w:r w:rsidR="00906CF3" w:rsidRPr="00431E51">
        <w:t>les deux comptes</w:t>
      </w:r>
      <w:r w:rsidRPr="00431E51">
        <w:t> </w:t>
      </w:r>
      <w:proofErr w:type="gramStart"/>
      <w:r w:rsidRPr="00431E51">
        <w:t xml:space="preserve">: </w:t>
      </w:r>
      <w:r w:rsidRPr="00FE2807">
        <w:rPr>
          <w:b/>
          <w:bCs/>
        </w:rPr>
        <w:t>.Etml</w:t>
      </w:r>
      <w:proofErr w:type="gramEnd"/>
      <w:r w:rsidRPr="00FE2807">
        <w:rPr>
          <w:b/>
          <w:bCs/>
        </w:rPr>
        <w:t>-1916</w:t>
      </w:r>
    </w:p>
    <w:p w14:paraId="058B3C11" w14:textId="77777777" w:rsidR="00B44223" w:rsidRPr="00431E51" w:rsidRDefault="00B44223" w:rsidP="002E6A26">
      <w:pPr>
        <w:pStyle w:val="Retraitcorpsdetexte"/>
        <w:ind w:left="0"/>
      </w:pPr>
    </w:p>
    <w:p w14:paraId="6C17EF62" w14:textId="6F791FED" w:rsidR="00B44223" w:rsidRPr="00431E51" w:rsidRDefault="00B44223" w:rsidP="00E86B76">
      <w:pPr>
        <w:pStyle w:val="Retraitcorpsdetexte"/>
      </w:pPr>
      <w:r w:rsidRPr="00431E51">
        <w:t>Voici la liste de tous les utilisateurs :</w:t>
      </w:r>
    </w:p>
    <w:p w14:paraId="584F8DBD" w14:textId="6878C8FC" w:rsidR="00D87161" w:rsidRPr="00431E51" w:rsidRDefault="00B44223" w:rsidP="000B5389">
      <w:pPr>
        <w:pStyle w:val="Retraitcorpsdetexte"/>
      </w:pPr>
      <w:r w:rsidRPr="00431E51">
        <w:drawing>
          <wp:inline distT="0" distB="0" distL="0" distR="0" wp14:anchorId="5BA1B71F" wp14:editId="12A9B750">
            <wp:extent cx="4114800" cy="1014034"/>
            <wp:effectExtent l="0" t="0" r="0" b="0"/>
            <wp:docPr id="1861175478" name="Image 1" descr="Une image contenant texte, reçu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75478" name="Image 1" descr="Une image contenant texte, reçu, Police, capture d’écran&#10;&#10;Le contenu généré par l’IA peut êtr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4220" cy="10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35D4" w14:textId="77777777" w:rsidR="00D87161" w:rsidRPr="00431E51" w:rsidRDefault="00D87161" w:rsidP="00E86B76">
      <w:pPr>
        <w:pStyle w:val="Retraitcorpsdetexte"/>
      </w:pPr>
    </w:p>
    <w:p w14:paraId="7BC6906A" w14:textId="551082B6" w:rsidR="00D87161" w:rsidRPr="00431E51" w:rsidRDefault="00D87161" w:rsidP="00E86B76">
      <w:pPr>
        <w:pStyle w:val="Retraitcorpsdetexte"/>
      </w:pPr>
      <w:r w:rsidRPr="00431E51">
        <w:t xml:space="preserve">Voici la connexion au domaine </w:t>
      </w:r>
      <w:proofErr w:type="spellStart"/>
      <w:proofErr w:type="gramStart"/>
      <w:r w:rsidRPr="00431E51">
        <w:t>pubsoft.local</w:t>
      </w:r>
      <w:proofErr w:type="spellEnd"/>
      <w:proofErr w:type="gramEnd"/>
      <w:r w:rsidRPr="00431E51">
        <w:t xml:space="preserve"> sur Windows :</w:t>
      </w:r>
    </w:p>
    <w:p w14:paraId="76ED507A" w14:textId="04AD937C" w:rsidR="00D87161" w:rsidRPr="00431E51" w:rsidRDefault="00D87161" w:rsidP="00E86B76">
      <w:pPr>
        <w:pStyle w:val="Retraitcorpsdetexte"/>
      </w:pPr>
      <w:r w:rsidRPr="00431E51">
        <w:drawing>
          <wp:inline distT="0" distB="0" distL="0" distR="0" wp14:anchorId="11FFAC01" wp14:editId="48A7E66B">
            <wp:extent cx="3941717" cy="4057650"/>
            <wp:effectExtent l="0" t="0" r="1905" b="0"/>
            <wp:docPr id="471073171" name="Image 1" descr="Une image contenant texte, Appareils électroniques, capture d’écran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3171" name="Image 1" descr="Une image contenant texte, Appareils électroniques, capture d’écran, logiciel&#10;&#10;Le contenu généré par l’IA peut êtr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3548" cy="40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8C72" w14:textId="77777777" w:rsidR="00906CF3" w:rsidRPr="00431E51" w:rsidRDefault="00906CF3" w:rsidP="00E86B76">
      <w:pPr>
        <w:pStyle w:val="Retraitcorpsdetexte"/>
      </w:pPr>
    </w:p>
    <w:p w14:paraId="5B58CA04" w14:textId="77777777" w:rsidR="005958CA" w:rsidRPr="00431E51" w:rsidRDefault="005958CA" w:rsidP="005958CA">
      <w:pPr>
        <w:pStyle w:val="Titre1"/>
      </w:pPr>
      <w:bookmarkStart w:id="14" w:name="_Toc199283185"/>
      <w:r w:rsidRPr="00431E51">
        <w:lastRenderedPageBreak/>
        <w:t>Tests</w:t>
      </w:r>
      <w:bookmarkEnd w:id="14"/>
    </w:p>
    <w:p w14:paraId="0EF0C3ED" w14:textId="6BD52A38" w:rsidR="002C43B4" w:rsidRPr="00431E51" w:rsidRDefault="002C43B4" w:rsidP="002C43B4">
      <w:pPr>
        <w:pStyle w:val="Titre2"/>
      </w:pPr>
      <w:bookmarkStart w:id="15" w:name="_Toc199283186"/>
      <w:r w:rsidRPr="00431E51">
        <w:t xml:space="preserve">Pings </w:t>
      </w:r>
      <w:r w:rsidR="002C6136" w:rsidRPr="00431E51">
        <w:t>réseau entre machines</w:t>
      </w:r>
      <w:bookmarkEnd w:id="15"/>
    </w:p>
    <w:p w14:paraId="57B10B51" w14:textId="007906DC" w:rsidR="001021C1" w:rsidRPr="00431E51" w:rsidRDefault="001021C1" w:rsidP="001021C1">
      <w:pPr>
        <w:pStyle w:val="Retraitcorpsdetexte"/>
      </w:pPr>
      <w:r w:rsidRPr="00431E51">
        <w:t>Pour vérifier le bon fonctionnement du réseau (communication entre les machines), j’ai utilisé la commande ‘</w:t>
      </w:r>
      <w:r w:rsidRPr="00431E51">
        <w:rPr>
          <w:color w:val="4F81BD" w:themeColor="accent1"/>
        </w:rPr>
        <w:t>ping adresse</w:t>
      </w:r>
      <w:r w:rsidR="007957EE" w:rsidRPr="00431E51">
        <w:rPr>
          <w:color w:val="4F81BD" w:themeColor="accent1"/>
        </w:rPr>
        <w:t xml:space="preserve"> IP</w:t>
      </w:r>
      <w:r w:rsidRPr="00431E51">
        <w:t>’.</w:t>
      </w:r>
    </w:p>
    <w:p w14:paraId="4D52B10E" w14:textId="77777777" w:rsidR="001021C1" w:rsidRPr="00431E51" w:rsidRDefault="001021C1" w:rsidP="001021C1">
      <w:pPr>
        <w:pStyle w:val="Retraitcorpsdetexte"/>
      </w:pPr>
    </w:p>
    <w:p w14:paraId="791E7906" w14:textId="77777777" w:rsidR="001021C1" w:rsidRPr="00431E51" w:rsidRDefault="001021C1" w:rsidP="001021C1">
      <w:pPr>
        <w:pStyle w:val="Retraitcorpsdetexte"/>
      </w:pPr>
    </w:p>
    <w:p w14:paraId="2D18847F" w14:textId="4916EC48" w:rsidR="002C43B4" w:rsidRPr="00431E51" w:rsidRDefault="002C43B4" w:rsidP="002C43B4">
      <w:pPr>
        <w:pStyle w:val="Retraitcorpsdetexte"/>
      </w:pPr>
      <w:r w:rsidRPr="00431E51">
        <w:t xml:space="preserve">Ping de </w:t>
      </w:r>
      <w:proofErr w:type="spellStart"/>
      <w:r w:rsidRPr="00431E51">
        <w:t>pfSense</w:t>
      </w:r>
      <w:proofErr w:type="spellEnd"/>
      <w:r w:rsidRPr="00431E51">
        <w:t xml:space="preserve"> à Debian</w:t>
      </w:r>
    </w:p>
    <w:p w14:paraId="39F3E25A" w14:textId="339805B8" w:rsidR="002C43B4" w:rsidRPr="00431E51" w:rsidRDefault="002C43B4" w:rsidP="002C43B4">
      <w:pPr>
        <w:pStyle w:val="Retraitcorpsdetexte"/>
      </w:pPr>
      <w:r w:rsidRPr="00431E51">
        <w:drawing>
          <wp:inline distT="0" distB="0" distL="0" distR="0" wp14:anchorId="6A20336A" wp14:editId="5E8C30A8">
            <wp:extent cx="4541590" cy="2981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55005" cy="29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C34B" w14:textId="77777777" w:rsidR="004578E3" w:rsidRPr="00431E51" w:rsidRDefault="004578E3" w:rsidP="002C43B4">
      <w:pPr>
        <w:pStyle w:val="Retraitcorpsdetexte"/>
      </w:pPr>
    </w:p>
    <w:p w14:paraId="710F8044" w14:textId="73819ABF" w:rsidR="002C43B4" w:rsidRPr="00431E51" w:rsidRDefault="002C43B4" w:rsidP="004578E3">
      <w:pPr>
        <w:ind w:left="426" w:firstLine="708"/>
      </w:pPr>
      <w:r w:rsidRPr="00431E51">
        <w:t xml:space="preserve">Ping de </w:t>
      </w:r>
      <w:proofErr w:type="spellStart"/>
      <w:r w:rsidRPr="00431E51">
        <w:t>pfSense</w:t>
      </w:r>
      <w:proofErr w:type="spellEnd"/>
      <w:r w:rsidRPr="00431E51">
        <w:t xml:space="preserve"> à Windows 11</w:t>
      </w:r>
    </w:p>
    <w:p w14:paraId="1A5027D3" w14:textId="6B039B2C" w:rsidR="002C43B4" w:rsidRPr="00431E51" w:rsidRDefault="002C43B4" w:rsidP="002C43B4">
      <w:pPr>
        <w:pStyle w:val="Retraitcorpsdetexte"/>
      </w:pPr>
      <w:r w:rsidRPr="00431E51">
        <w:drawing>
          <wp:inline distT="0" distB="0" distL="0" distR="0" wp14:anchorId="0464D189" wp14:editId="7CBA5438">
            <wp:extent cx="4629150" cy="303880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1560" cy="30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544" w14:textId="77777777" w:rsidR="002C6136" w:rsidRPr="00431E51" w:rsidRDefault="002C6136" w:rsidP="002C43B4">
      <w:pPr>
        <w:pStyle w:val="Retraitcorpsdetexte"/>
      </w:pPr>
    </w:p>
    <w:p w14:paraId="429C5FF6" w14:textId="77777777" w:rsidR="00A46139" w:rsidRPr="00431E51" w:rsidRDefault="00A46139" w:rsidP="002C43B4">
      <w:pPr>
        <w:pStyle w:val="Retraitcorpsdetexte"/>
      </w:pPr>
    </w:p>
    <w:p w14:paraId="3C123430" w14:textId="77777777" w:rsidR="00A46139" w:rsidRPr="00431E51" w:rsidRDefault="00A46139" w:rsidP="002C43B4">
      <w:pPr>
        <w:pStyle w:val="Retraitcorpsdetexte"/>
      </w:pPr>
    </w:p>
    <w:p w14:paraId="4FE17D49" w14:textId="77777777" w:rsidR="00A46139" w:rsidRPr="00431E51" w:rsidRDefault="00A46139" w:rsidP="002C43B4">
      <w:pPr>
        <w:pStyle w:val="Retraitcorpsdetexte"/>
      </w:pPr>
    </w:p>
    <w:p w14:paraId="70AFEF57" w14:textId="77777777" w:rsidR="00A46139" w:rsidRPr="00431E51" w:rsidRDefault="00A46139" w:rsidP="002C43B4">
      <w:pPr>
        <w:pStyle w:val="Retraitcorpsdetexte"/>
      </w:pPr>
    </w:p>
    <w:p w14:paraId="73A2591E" w14:textId="71E02543" w:rsidR="002C6136" w:rsidRPr="00431E51" w:rsidRDefault="002C6136" w:rsidP="002C43B4">
      <w:pPr>
        <w:pStyle w:val="Retraitcorpsdetexte"/>
      </w:pPr>
      <w:r w:rsidRPr="00431E51">
        <w:lastRenderedPageBreak/>
        <w:t xml:space="preserve">Ping de Debian à </w:t>
      </w:r>
      <w:proofErr w:type="spellStart"/>
      <w:r w:rsidRPr="00431E51">
        <w:t>pfSense</w:t>
      </w:r>
      <w:proofErr w:type="spellEnd"/>
      <w:r w:rsidRPr="00431E51">
        <w:t xml:space="preserve"> et Windows 11</w:t>
      </w:r>
    </w:p>
    <w:p w14:paraId="5DB79054" w14:textId="40E56F8F" w:rsidR="002C6136" w:rsidRPr="00431E51" w:rsidRDefault="002C6136" w:rsidP="002C43B4">
      <w:pPr>
        <w:pStyle w:val="Retraitcorpsdetexte"/>
      </w:pPr>
      <w:r w:rsidRPr="00431E51">
        <w:drawing>
          <wp:inline distT="0" distB="0" distL="0" distR="0" wp14:anchorId="3CF5AA4D" wp14:editId="013821AB">
            <wp:extent cx="4676775" cy="351712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35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36DB" w14:textId="77777777" w:rsidR="004578E3" w:rsidRPr="00431E51" w:rsidRDefault="004578E3" w:rsidP="002C43B4">
      <w:pPr>
        <w:pStyle w:val="Retraitcorpsdetexte"/>
      </w:pPr>
    </w:p>
    <w:p w14:paraId="72F80B33" w14:textId="11E4FD7B" w:rsidR="00D05AA7" w:rsidRPr="00431E51" w:rsidRDefault="00777D66" w:rsidP="004578E3">
      <w:pPr>
        <w:ind w:left="426" w:firstLine="708"/>
      </w:pPr>
      <w:r w:rsidRPr="00431E51">
        <w:t xml:space="preserve">Ping de Windows 11 à </w:t>
      </w:r>
      <w:proofErr w:type="spellStart"/>
      <w:r w:rsidRPr="00431E51">
        <w:t>pfSense</w:t>
      </w:r>
      <w:proofErr w:type="spellEnd"/>
      <w:r w:rsidRPr="00431E51">
        <w:t xml:space="preserve"> et Debian</w:t>
      </w:r>
    </w:p>
    <w:p w14:paraId="75D6ADDF" w14:textId="72BC36F6" w:rsidR="00D05AA7" w:rsidRPr="00431E51" w:rsidRDefault="00777D66" w:rsidP="002C43B4">
      <w:pPr>
        <w:pStyle w:val="Retraitcorpsdetexte"/>
      </w:pPr>
      <w:r w:rsidRPr="00431E51">
        <w:drawing>
          <wp:inline distT="0" distB="0" distL="0" distR="0" wp14:anchorId="39957AD2" wp14:editId="204395FF">
            <wp:extent cx="4848225" cy="2629374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0660" cy="26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89F2" w14:textId="2D57FD0E" w:rsidR="001D7022" w:rsidRPr="00431E51" w:rsidRDefault="00A46139" w:rsidP="00A46139">
      <w:r w:rsidRPr="00431E51">
        <w:br w:type="page"/>
      </w:r>
    </w:p>
    <w:p w14:paraId="16DE4359" w14:textId="3C1DCEF1" w:rsidR="001D7022" w:rsidRPr="00431E51" w:rsidRDefault="001D7022" w:rsidP="001D7022">
      <w:pPr>
        <w:pStyle w:val="Titre2"/>
      </w:pPr>
      <w:bookmarkStart w:id="16" w:name="_DNS"/>
      <w:bookmarkStart w:id="17" w:name="_Toc199283187"/>
      <w:bookmarkEnd w:id="16"/>
      <w:r w:rsidRPr="00431E51">
        <w:lastRenderedPageBreak/>
        <w:t>DNS</w:t>
      </w:r>
      <w:bookmarkEnd w:id="17"/>
    </w:p>
    <w:p w14:paraId="27D85DD2" w14:textId="273E91C9" w:rsidR="001D7022" w:rsidRPr="00431E51" w:rsidRDefault="001D7022" w:rsidP="001D7022">
      <w:pPr>
        <w:pStyle w:val="Retraitcorpsdetexte"/>
      </w:pPr>
      <w:r w:rsidRPr="00431E51">
        <w:t>Pour vérifier le bon fonctionnement du DNS (Bind9), j’ai utilisé la commande ‘</w:t>
      </w:r>
      <w:proofErr w:type="spellStart"/>
      <w:r w:rsidRPr="00431E51">
        <w:rPr>
          <w:color w:val="4F81BD" w:themeColor="accent1"/>
        </w:rPr>
        <w:t>nslookup</w:t>
      </w:r>
      <w:proofErr w:type="spellEnd"/>
      <w:r w:rsidRPr="00431E51">
        <w:t>’ et entré le nom de la machine sur laquelle je voulais résoudre</w:t>
      </w:r>
      <w:r w:rsidR="00457E4D" w:rsidRPr="00431E51">
        <w:t xml:space="preserve"> </w:t>
      </w:r>
      <w:r w:rsidRPr="00431E51">
        <w:t>l’adresse IP.</w:t>
      </w:r>
    </w:p>
    <w:p w14:paraId="6B639256" w14:textId="0D687D94" w:rsidR="001D7022" w:rsidRPr="00431E51" w:rsidRDefault="001D7022" w:rsidP="001D7022">
      <w:pPr>
        <w:pStyle w:val="Retraitcorpsdetexte"/>
      </w:pPr>
    </w:p>
    <w:p w14:paraId="129A9CC7" w14:textId="27F8D0C7" w:rsidR="001D7022" w:rsidRPr="00431E51" w:rsidRDefault="001D7022" w:rsidP="001D7022">
      <w:pPr>
        <w:pStyle w:val="Retraitcorpsdetexte"/>
      </w:pPr>
      <w:r w:rsidRPr="00431E51">
        <w:t>Résolution de l</w:t>
      </w:r>
      <w:r w:rsidR="001021C1" w:rsidRPr="00431E51">
        <w:t>’</w:t>
      </w:r>
      <w:r w:rsidRPr="00431E51">
        <w:t>adresse IP vers le client Windows depuis le serveur Debian</w:t>
      </w:r>
    </w:p>
    <w:p w14:paraId="67EB8C56" w14:textId="7BFB2CAD" w:rsidR="001D7022" w:rsidRPr="00431E51" w:rsidRDefault="001D7022" w:rsidP="001D7022">
      <w:pPr>
        <w:pStyle w:val="Retraitcorpsdetexte"/>
      </w:pPr>
      <w:r w:rsidRPr="00431E51">
        <w:drawing>
          <wp:inline distT="0" distB="0" distL="0" distR="0" wp14:anchorId="6DEDEA2C" wp14:editId="3A1D3E71">
            <wp:extent cx="3814493" cy="19240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5651" cy="19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F04" w14:textId="77777777" w:rsidR="001D7022" w:rsidRPr="00431E51" w:rsidRDefault="001D7022" w:rsidP="001D7022">
      <w:pPr>
        <w:pStyle w:val="Retraitcorpsdetexte"/>
      </w:pPr>
    </w:p>
    <w:p w14:paraId="3A66459F" w14:textId="73A524A9" w:rsidR="001D7022" w:rsidRPr="00431E51" w:rsidRDefault="001D7022" w:rsidP="001D7022">
      <w:pPr>
        <w:pStyle w:val="Retraitcorpsdetexte"/>
      </w:pPr>
      <w:r w:rsidRPr="00431E51">
        <w:t>Résolution de l’adresse IP vers le serveur Debian depuis le client Windows</w:t>
      </w:r>
    </w:p>
    <w:p w14:paraId="6FD50896" w14:textId="2B726341" w:rsidR="001D7022" w:rsidRPr="00431E51" w:rsidRDefault="001D7022" w:rsidP="001D7022">
      <w:pPr>
        <w:pStyle w:val="Retraitcorpsdetexte"/>
      </w:pPr>
      <w:r w:rsidRPr="00431E51">
        <w:drawing>
          <wp:inline distT="0" distB="0" distL="0" distR="0" wp14:anchorId="5E568B9A" wp14:editId="57151035">
            <wp:extent cx="3552825" cy="2457997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29162" b="13906"/>
                    <a:stretch/>
                  </pic:blipFill>
                  <pic:spPr bwMode="auto">
                    <a:xfrm>
                      <a:off x="0" y="0"/>
                      <a:ext cx="3583026" cy="247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9745" w14:textId="77777777" w:rsidR="00870112" w:rsidRPr="00431E51" w:rsidRDefault="00870112" w:rsidP="001D7022">
      <w:pPr>
        <w:pStyle w:val="Retraitcorpsdetexte"/>
      </w:pPr>
    </w:p>
    <w:p w14:paraId="47140C70" w14:textId="0262B33A" w:rsidR="001D7022" w:rsidRPr="00431E51" w:rsidRDefault="001D7022" w:rsidP="001D7022">
      <w:pPr>
        <w:pStyle w:val="Retraitcorpsdetexte"/>
      </w:pPr>
      <w:r w:rsidRPr="00431E51">
        <w:t>Résolution de l’adresse IP du serveur même</w:t>
      </w:r>
    </w:p>
    <w:p w14:paraId="67279636" w14:textId="1E4FB788" w:rsidR="001021C1" w:rsidRPr="00431E51" w:rsidRDefault="001021C1" w:rsidP="001D7022">
      <w:pPr>
        <w:pStyle w:val="Retraitcorpsdetexte"/>
      </w:pPr>
      <w:r w:rsidRPr="00431E51">
        <w:drawing>
          <wp:inline distT="0" distB="0" distL="0" distR="0" wp14:anchorId="734090B4" wp14:editId="21882D8B">
            <wp:extent cx="3305175" cy="1607167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211" r="-1"/>
                    <a:stretch/>
                  </pic:blipFill>
                  <pic:spPr bwMode="auto">
                    <a:xfrm>
                      <a:off x="0" y="0"/>
                      <a:ext cx="3325684" cy="16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1BC4" w14:textId="61EC9663" w:rsidR="00870112" w:rsidRPr="00431E51" w:rsidRDefault="00870112" w:rsidP="00870112">
      <w:pPr>
        <w:pStyle w:val="Retraitcorpsdetexte"/>
        <w:ind w:left="0"/>
      </w:pPr>
    </w:p>
    <w:p w14:paraId="310ADB35" w14:textId="507E7214" w:rsidR="000A34AB" w:rsidRDefault="000A34AB" w:rsidP="00B64EE8">
      <w:pPr>
        <w:pStyle w:val="Retraitcorpsdetexte"/>
      </w:pPr>
      <w:r w:rsidRPr="00431E51">
        <w:drawing>
          <wp:inline distT="0" distB="0" distL="0" distR="0" wp14:anchorId="4079F11B" wp14:editId="5E37F31F">
            <wp:extent cx="3343724" cy="923925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9786" cy="9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E330" w14:textId="5EB288BB" w:rsidR="00352A19" w:rsidRDefault="00352A19" w:rsidP="00B64EE8">
      <w:pPr>
        <w:pStyle w:val="Retraitcorpsdetexte"/>
      </w:pPr>
      <w:r>
        <w:lastRenderedPageBreak/>
        <w:t>Ping pour résoudre l’adresse IP avec le nom</w:t>
      </w:r>
    </w:p>
    <w:p w14:paraId="1C09E8B9" w14:textId="65CB90D6" w:rsidR="00352A19" w:rsidRDefault="00352A19" w:rsidP="00B64EE8">
      <w:pPr>
        <w:pStyle w:val="Retraitcorpsdetexte"/>
      </w:pPr>
      <w:r w:rsidRPr="00352A19">
        <w:drawing>
          <wp:inline distT="0" distB="0" distL="0" distR="0" wp14:anchorId="4D805342" wp14:editId="0808467C">
            <wp:extent cx="4449170" cy="1859135"/>
            <wp:effectExtent l="0" t="0" r="0" b="8255"/>
            <wp:docPr id="107991974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1974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3281" cy="18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765D" w14:textId="77777777" w:rsidR="00F02740" w:rsidRPr="00431E51" w:rsidRDefault="00F02740" w:rsidP="00B64EE8">
      <w:pPr>
        <w:pStyle w:val="Retraitcorpsdetexte"/>
      </w:pPr>
    </w:p>
    <w:p w14:paraId="50E9606C" w14:textId="67A57956" w:rsidR="004832E5" w:rsidRPr="00431E51" w:rsidRDefault="004832E5" w:rsidP="004832E5">
      <w:pPr>
        <w:pStyle w:val="Titre2"/>
      </w:pPr>
      <w:bookmarkStart w:id="18" w:name="_Toc199283188"/>
      <w:r w:rsidRPr="00431E51">
        <w:t>DHCP</w:t>
      </w:r>
      <w:bookmarkEnd w:id="18"/>
    </w:p>
    <w:p w14:paraId="68F4FAC7" w14:textId="7F3EF122" w:rsidR="006E3590" w:rsidRPr="00431E51" w:rsidRDefault="006E3590" w:rsidP="006E3590">
      <w:pPr>
        <w:pStyle w:val="Retraitcorpsdetexte"/>
      </w:pPr>
      <w:r w:rsidRPr="00431E51">
        <w:t>Pour vérifier le bon fonctionnement du DHCP, j’ai utilisé les commandes ‘</w:t>
      </w:r>
      <w:r w:rsidRPr="00431E51">
        <w:rPr>
          <w:color w:val="4F81BD" w:themeColor="accent1"/>
        </w:rPr>
        <w:t>ipconfig /release</w:t>
      </w:r>
      <w:r w:rsidRPr="00431E51">
        <w:t>’ pour libérer l’adresse IP et ‘</w:t>
      </w:r>
      <w:r w:rsidRPr="00431E51">
        <w:rPr>
          <w:color w:val="4F81BD" w:themeColor="accent1"/>
        </w:rPr>
        <w:t>ipconfig /</w:t>
      </w:r>
      <w:proofErr w:type="spellStart"/>
      <w:r w:rsidRPr="00431E51">
        <w:rPr>
          <w:color w:val="4F81BD" w:themeColor="accent1"/>
        </w:rPr>
        <w:t>renew</w:t>
      </w:r>
      <w:proofErr w:type="spellEnd"/>
      <w:r w:rsidRPr="00431E51">
        <w:t>’ pour demander une nouvelle adresse IP et voir si le serveur en fournie bien une de l’étendue.</w:t>
      </w:r>
    </w:p>
    <w:p w14:paraId="3D07A295" w14:textId="77777777" w:rsidR="006E3590" w:rsidRPr="00431E51" w:rsidRDefault="006E3590" w:rsidP="006E3590">
      <w:pPr>
        <w:pStyle w:val="Retraitcorpsdetexte"/>
      </w:pPr>
    </w:p>
    <w:p w14:paraId="1C85AEB5" w14:textId="3F38EB74" w:rsidR="006E3590" w:rsidRPr="00431E51" w:rsidRDefault="007355FD" w:rsidP="006E3590">
      <w:pPr>
        <w:pStyle w:val="Retraitcorpsdetexte"/>
      </w:pPr>
      <w:r w:rsidRPr="00431E51">
        <w:drawing>
          <wp:inline distT="0" distB="0" distL="0" distR="0" wp14:anchorId="28A060B1" wp14:editId="3BA08B77">
            <wp:extent cx="2552131" cy="2477068"/>
            <wp:effectExtent l="0" t="0" r="63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37421" b="9763"/>
                    <a:stretch/>
                  </pic:blipFill>
                  <pic:spPr bwMode="auto">
                    <a:xfrm>
                      <a:off x="0" y="0"/>
                      <a:ext cx="2577812" cy="250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BA00" w14:textId="77777777" w:rsidR="006E3590" w:rsidRPr="00431E51" w:rsidRDefault="006E3590" w:rsidP="006E3590">
      <w:pPr>
        <w:pStyle w:val="Retraitcorpsdetexte"/>
      </w:pPr>
    </w:p>
    <w:p w14:paraId="4352F566" w14:textId="3A1C2B01" w:rsidR="006E3590" w:rsidRPr="00431E51" w:rsidRDefault="006E3590" w:rsidP="006E3590">
      <w:pPr>
        <w:pStyle w:val="Retraitcorpsdetexte"/>
      </w:pPr>
      <w:r w:rsidRPr="00431E51">
        <w:t>Configuration réseau du client Windows 11</w:t>
      </w:r>
      <w:r w:rsidR="00BA1886" w:rsidRPr="00431E51">
        <w:t xml:space="preserve"> avec la commande ‘</w:t>
      </w:r>
      <w:r w:rsidR="00BA1886" w:rsidRPr="00431E51">
        <w:rPr>
          <w:color w:val="4F81BD" w:themeColor="accent1"/>
        </w:rPr>
        <w:t>ipconfig /all</w:t>
      </w:r>
      <w:r w:rsidR="00BA1886" w:rsidRPr="00431E51">
        <w:t>’</w:t>
      </w:r>
    </w:p>
    <w:p w14:paraId="64F31A8F" w14:textId="114849CA" w:rsidR="00210095" w:rsidRPr="00431E51" w:rsidRDefault="00E56A18" w:rsidP="00E31D74">
      <w:pPr>
        <w:pStyle w:val="Retraitcorpsdetexte"/>
      </w:pPr>
      <w:r w:rsidRPr="00431E51">
        <w:drawing>
          <wp:inline distT="0" distB="0" distL="0" distR="0" wp14:anchorId="72B4D63A" wp14:editId="35C858E0">
            <wp:extent cx="2927444" cy="2398488"/>
            <wp:effectExtent l="0" t="0" r="635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18720"/>
                    <a:stretch/>
                  </pic:blipFill>
                  <pic:spPr bwMode="auto">
                    <a:xfrm>
                      <a:off x="0" y="0"/>
                      <a:ext cx="2952091" cy="241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971F5" w14:textId="64B1743E" w:rsidR="009048DB" w:rsidRPr="00431E51" w:rsidRDefault="009048DB" w:rsidP="009048DB">
      <w:pPr>
        <w:pStyle w:val="Titre2"/>
      </w:pPr>
      <w:bookmarkStart w:id="19" w:name="_Toc199283189"/>
      <w:proofErr w:type="spellStart"/>
      <w:r w:rsidRPr="00431E51">
        <w:lastRenderedPageBreak/>
        <w:t>OpenLDAP</w:t>
      </w:r>
      <w:bookmarkEnd w:id="19"/>
      <w:proofErr w:type="spellEnd"/>
    </w:p>
    <w:p w14:paraId="0796F378" w14:textId="6B78A811" w:rsidR="00F71406" w:rsidRPr="00431E51" w:rsidRDefault="00F71406" w:rsidP="00F71406">
      <w:pPr>
        <w:pStyle w:val="Retraitcorpsdetexte"/>
      </w:pPr>
      <w:r w:rsidRPr="00431E51">
        <w:t xml:space="preserve">Comme </w:t>
      </w:r>
      <w:proofErr w:type="spellStart"/>
      <w:r w:rsidRPr="00431E51">
        <w:t>OpenLDAP</w:t>
      </w:r>
      <w:proofErr w:type="spellEnd"/>
      <w:r w:rsidRPr="00431E51">
        <w:t xml:space="preserve"> n’a jamais été configuré</w:t>
      </w:r>
      <w:r w:rsidR="008C4FE1" w:rsidRPr="00431E51">
        <w:t xml:space="preserve"> jusqu’au bout</w:t>
      </w:r>
      <w:r w:rsidRPr="00431E51">
        <w:t>, il n’y a aucun test à ce jour.</w:t>
      </w:r>
    </w:p>
    <w:p w14:paraId="2081C274" w14:textId="77777777" w:rsidR="00F71406" w:rsidRPr="00431E51" w:rsidRDefault="00F71406" w:rsidP="00F71406">
      <w:pPr>
        <w:pStyle w:val="Retraitcorpsdetexte"/>
      </w:pPr>
    </w:p>
    <w:p w14:paraId="7F3C902F" w14:textId="5A300350" w:rsidR="00F71406" w:rsidRPr="00431E51" w:rsidRDefault="00F71406" w:rsidP="00F71406">
      <w:pPr>
        <w:pStyle w:val="Titre2"/>
      </w:pPr>
      <w:bookmarkStart w:id="20" w:name="_Toc199283190"/>
      <w:r w:rsidRPr="00431E51">
        <w:t>Samba</w:t>
      </w:r>
      <w:r w:rsidR="006C55E3" w:rsidRPr="00431E51">
        <w:t xml:space="preserve"> AD DC</w:t>
      </w:r>
      <w:bookmarkEnd w:id="20"/>
    </w:p>
    <w:p w14:paraId="2F488C45" w14:textId="6BAA4D8B" w:rsidR="00ED3D54" w:rsidRPr="00431E51" w:rsidRDefault="00ED3D54" w:rsidP="00ED3D54">
      <w:pPr>
        <w:pStyle w:val="Retraitcorpsdetexte"/>
      </w:pPr>
      <w:r w:rsidRPr="00431E51">
        <w:t xml:space="preserve">Avec la commande </w:t>
      </w:r>
      <w:proofErr w:type="spellStart"/>
      <w:r w:rsidRPr="00431E51">
        <w:rPr>
          <w:color w:val="4F81BD" w:themeColor="accent1"/>
        </w:rPr>
        <w:t>sudo</w:t>
      </w:r>
      <w:proofErr w:type="spellEnd"/>
      <w:r w:rsidRPr="00431E51">
        <w:rPr>
          <w:color w:val="4F81BD" w:themeColor="accent1"/>
        </w:rPr>
        <w:t xml:space="preserve"> samba-</w:t>
      </w:r>
      <w:proofErr w:type="spellStart"/>
      <w:r w:rsidRPr="00431E51">
        <w:rPr>
          <w:color w:val="4F81BD" w:themeColor="accent1"/>
        </w:rPr>
        <w:t>tool</w:t>
      </w:r>
      <w:proofErr w:type="spellEnd"/>
      <w:r w:rsidRPr="00431E51">
        <w:rPr>
          <w:color w:val="4F81BD" w:themeColor="accent1"/>
        </w:rPr>
        <w:t xml:space="preserve"> computer </w:t>
      </w:r>
      <w:proofErr w:type="spellStart"/>
      <w:r w:rsidRPr="00431E51">
        <w:rPr>
          <w:color w:val="4F81BD" w:themeColor="accent1"/>
        </w:rPr>
        <w:t>list</w:t>
      </w:r>
      <w:proofErr w:type="spellEnd"/>
      <w:r w:rsidRPr="00431E51">
        <w:t xml:space="preserve"> on peut voir les machines connectées au domaine. On voit ici Windows :</w:t>
      </w:r>
    </w:p>
    <w:p w14:paraId="49890203" w14:textId="2A058D33" w:rsidR="00A109D8" w:rsidRPr="00431E51" w:rsidRDefault="00ED3D54" w:rsidP="00A109D8">
      <w:pPr>
        <w:pStyle w:val="Retraitcorpsdetexte"/>
      </w:pPr>
      <w:r w:rsidRPr="00431E51">
        <w:drawing>
          <wp:inline distT="0" distB="0" distL="0" distR="0" wp14:anchorId="37E46383" wp14:editId="58E6757F">
            <wp:extent cx="4793064" cy="1193928"/>
            <wp:effectExtent l="0" t="0" r="7620" b="6350"/>
            <wp:docPr id="2126194888" name="Image 1" descr="Une image contenant texte, Police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94888" name="Image 1" descr="Une image contenant texte, Police, logiciel, nombre&#10;&#10;Le contenu généré par l’IA peut être incorrect."/>
                    <pic:cNvPicPr/>
                  </pic:nvPicPr>
                  <pic:blipFill rotWithShape="1">
                    <a:blip r:embed="rId69"/>
                    <a:srcRect l="436" t="1728"/>
                    <a:stretch/>
                  </pic:blipFill>
                  <pic:spPr bwMode="auto">
                    <a:xfrm>
                      <a:off x="0" y="0"/>
                      <a:ext cx="4802270" cy="119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73521" w14:textId="77777777" w:rsidR="00A109D8" w:rsidRPr="00431E51" w:rsidRDefault="00A109D8" w:rsidP="00A109D8">
      <w:pPr>
        <w:pStyle w:val="Retraitcorpsdetexte"/>
      </w:pPr>
    </w:p>
    <w:p w14:paraId="3D7335D0" w14:textId="64738F61" w:rsidR="000F3425" w:rsidRPr="00431E51" w:rsidRDefault="00A109D8" w:rsidP="000F3425">
      <w:pPr>
        <w:pStyle w:val="Titre3"/>
      </w:pPr>
      <w:bookmarkStart w:id="21" w:name="_Toc199283191"/>
      <w:r w:rsidRPr="00431E51">
        <w:t>Connexion avec les comptes des utilisateurs du domaine</w:t>
      </w:r>
      <w:bookmarkEnd w:id="21"/>
    </w:p>
    <w:p w14:paraId="666A5EC5" w14:textId="5F4DE92B" w:rsidR="000F3425" w:rsidRPr="00431E51" w:rsidRDefault="000B5389" w:rsidP="000F3425">
      <w:pPr>
        <w:pStyle w:val="Retraitcorpsdetexte3"/>
        <w:rPr>
          <w:b/>
          <w:bCs/>
          <w:sz w:val="24"/>
          <w:szCs w:val="18"/>
        </w:rPr>
      </w:pPr>
      <w:proofErr w:type="spellStart"/>
      <w:r w:rsidRPr="00431E51">
        <w:rPr>
          <w:b/>
          <w:bCs/>
          <w:sz w:val="24"/>
          <w:szCs w:val="18"/>
        </w:rPr>
        <w:t>R</w:t>
      </w:r>
      <w:r w:rsidR="000F3425" w:rsidRPr="00431E51">
        <w:rPr>
          <w:b/>
          <w:bCs/>
          <w:sz w:val="24"/>
          <w:szCs w:val="18"/>
        </w:rPr>
        <w:t>durant</w:t>
      </w:r>
      <w:proofErr w:type="spellEnd"/>
      <w:r>
        <w:rPr>
          <w:b/>
          <w:bCs/>
          <w:sz w:val="24"/>
          <w:szCs w:val="18"/>
        </w:rPr>
        <w:t xml:space="preserve"> (</w:t>
      </w:r>
      <w:r w:rsidR="00A83368">
        <w:rPr>
          <w:b/>
          <w:bCs/>
          <w:sz w:val="24"/>
          <w:szCs w:val="18"/>
        </w:rPr>
        <w:t>Robert Durant)</w:t>
      </w:r>
      <w:r w:rsidR="000F3425" w:rsidRPr="00431E51">
        <w:rPr>
          <w:b/>
          <w:bCs/>
          <w:sz w:val="24"/>
          <w:szCs w:val="18"/>
        </w:rPr>
        <w:t> :</w:t>
      </w:r>
    </w:p>
    <w:p w14:paraId="68C82030" w14:textId="4FBADE48" w:rsidR="000F3425" w:rsidRPr="00431E51" w:rsidRDefault="000F3425" w:rsidP="000F3425">
      <w:pPr>
        <w:pStyle w:val="Retraitcorpsdetexte3"/>
      </w:pPr>
      <w:r w:rsidRPr="00431E51">
        <w:drawing>
          <wp:inline distT="0" distB="0" distL="0" distR="0" wp14:anchorId="4EEE5AB4" wp14:editId="7B2526B4">
            <wp:extent cx="3562847" cy="1790950"/>
            <wp:effectExtent l="0" t="0" r="0" b="0"/>
            <wp:docPr id="333521719" name="Image 1" descr="Une image contenant texte, capture d’écran, carte de visit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1719" name="Image 1" descr="Une image contenant texte, capture d’écran, carte de visite, Police&#10;&#10;Le contenu généré par l’IA peut êtr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C3E" w14:textId="77777777" w:rsidR="000F3425" w:rsidRPr="00431E51" w:rsidRDefault="000F3425" w:rsidP="000F3425">
      <w:pPr>
        <w:pStyle w:val="Retraitcorpsdetexte3"/>
      </w:pPr>
    </w:p>
    <w:p w14:paraId="666407A1" w14:textId="25DC9CEA" w:rsidR="000F3425" w:rsidRPr="00431E51" w:rsidRDefault="00A83368" w:rsidP="000F3425">
      <w:pPr>
        <w:pStyle w:val="Retraitcorpsdetexte3"/>
        <w:rPr>
          <w:b/>
          <w:bCs/>
          <w:sz w:val="24"/>
          <w:szCs w:val="18"/>
        </w:rPr>
      </w:pPr>
      <w:proofErr w:type="spellStart"/>
      <w:r w:rsidRPr="00431E51">
        <w:rPr>
          <w:b/>
          <w:bCs/>
          <w:sz w:val="24"/>
          <w:szCs w:val="18"/>
        </w:rPr>
        <w:t>I</w:t>
      </w:r>
      <w:r w:rsidR="000F3425" w:rsidRPr="00431E51">
        <w:rPr>
          <w:b/>
          <w:bCs/>
          <w:sz w:val="24"/>
          <w:szCs w:val="18"/>
        </w:rPr>
        <w:t>emery</w:t>
      </w:r>
      <w:proofErr w:type="spellEnd"/>
      <w:r>
        <w:rPr>
          <w:b/>
          <w:bCs/>
          <w:sz w:val="24"/>
          <w:szCs w:val="18"/>
        </w:rPr>
        <w:t xml:space="preserve"> (Isabelle Emery)</w:t>
      </w:r>
      <w:r w:rsidR="000F3425" w:rsidRPr="00431E51">
        <w:rPr>
          <w:b/>
          <w:bCs/>
          <w:sz w:val="24"/>
          <w:szCs w:val="18"/>
        </w:rPr>
        <w:t> :</w:t>
      </w:r>
    </w:p>
    <w:p w14:paraId="2D7A3F1D" w14:textId="39F19022" w:rsidR="000F3425" w:rsidRPr="00431E51" w:rsidRDefault="000F3425" w:rsidP="000F3425">
      <w:pPr>
        <w:pStyle w:val="Retraitcorpsdetexte3"/>
      </w:pPr>
      <w:r w:rsidRPr="00431E51">
        <w:drawing>
          <wp:inline distT="0" distB="0" distL="0" distR="0" wp14:anchorId="0333451E" wp14:editId="553AD415">
            <wp:extent cx="3553321" cy="1762371"/>
            <wp:effectExtent l="0" t="0" r="9525" b="9525"/>
            <wp:docPr id="276611150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11150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46D" w14:textId="77777777" w:rsidR="00A109D8" w:rsidRPr="00431E51" w:rsidRDefault="00A109D8" w:rsidP="00A109D8">
      <w:pPr>
        <w:pStyle w:val="Retraitcorpsdetexte3"/>
      </w:pPr>
    </w:p>
    <w:p w14:paraId="48F51F67" w14:textId="6930DC30" w:rsidR="005958CA" w:rsidRPr="00431E51" w:rsidRDefault="005958CA" w:rsidP="005958CA">
      <w:pPr>
        <w:pStyle w:val="Titre1"/>
      </w:pPr>
      <w:bookmarkStart w:id="22" w:name="_Problèmes_rencontrés"/>
      <w:bookmarkStart w:id="23" w:name="_Toc199283192"/>
      <w:bookmarkEnd w:id="22"/>
      <w:r w:rsidRPr="00431E51">
        <w:lastRenderedPageBreak/>
        <w:t>Problèmes rencontrés</w:t>
      </w:r>
      <w:bookmarkEnd w:id="23"/>
    </w:p>
    <w:p w14:paraId="0B8DEEFE" w14:textId="51B762F0" w:rsidR="005958CA" w:rsidRPr="00431E51" w:rsidRDefault="00FC68DC" w:rsidP="00C63C88">
      <w:pPr>
        <w:pStyle w:val="Corpsdetexte"/>
      </w:pPr>
      <w:r w:rsidRPr="00431E51">
        <w:drawing>
          <wp:inline distT="0" distB="0" distL="0" distR="0" wp14:anchorId="035B700D" wp14:editId="0EE96E2D">
            <wp:extent cx="4419600" cy="336220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21063" cy="33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CF5" w14:textId="0B7C2954" w:rsidR="00F77183" w:rsidRPr="00431E51" w:rsidRDefault="00EF329A" w:rsidP="00F77183">
      <w:pPr>
        <w:pStyle w:val="Corpsdetexte"/>
      </w:pPr>
      <w:r w:rsidRPr="00431E51">
        <w:t xml:space="preserve">L’erreur ici est que premièrement, je n’arrive pas faire en sorte que Bind9 </w:t>
      </w:r>
      <w:r w:rsidR="00527EB3">
        <w:t>se lance</w:t>
      </w:r>
      <w:r w:rsidRPr="00431E51">
        <w:t xml:space="preserve"> au démarrage. Deuxièmement, le serveur DNS n’arrivait pas à trouver la machine client Windows 11 (NXDOMAIN). Désormais Bind9 démarre au démarrage sans aucune modification de ma part et le serveur DNS (Bind9) fonctionne parfaitement (</w:t>
      </w:r>
      <w:hyperlink w:anchor="_DNS" w:history="1">
        <w:r w:rsidRPr="00431E51">
          <w:rPr>
            <w:rStyle w:val="Lienhypertexte"/>
          </w:rPr>
          <w:t>Tests ci-dessus</w:t>
        </w:r>
      </w:hyperlink>
      <w:r w:rsidRPr="00431E51">
        <w:t xml:space="preserve">). L’erreur venait du fait qu’il manquait le record "admin" dans les records SOA (Start of </w:t>
      </w:r>
      <w:proofErr w:type="spellStart"/>
      <w:r w:rsidRPr="00431E51">
        <w:t>Authority</w:t>
      </w:r>
      <w:proofErr w:type="spellEnd"/>
      <w:r w:rsidRPr="00431E51">
        <w:t>).</w:t>
      </w:r>
      <w:r w:rsidR="00522300" w:rsidRPr="00431E51">
        <w:t xml:space="preserve"> Les records SOA sont visibles </w:t>
      </w:r>
      <w:hyperlink w:anchor="_Installation_et_configuration" w:history="1">
        <w:r w:rsidR="00522300" w:rsidRPr="00431E51">
          <w:rPr>
            <w:rStyle w:val="Lienhypertexte"/>
          </w:rPr>
          <w:t>dans les captures d’écran des zones DNS</w:t>
        </w:r>
      </w:hyperlink>
      <w:r w:rsidR="00522300" w:rsidRPr="00431E51">
        <w:t>.</w:t>
      </w:r>
    </w:p>
    <w:p w14:paraId="165E1A6B" w14:textId="77777777" w:rsidR="00F77183" w:rsidRPr="00431E51" w:rsidRDefault="00F77183" w:rsidP="00F77183">
      <w:pPr>
        <w:pStyle w:val="Corpsdetexte"/>
        <w:pBdr>
          <w:bottom w:val="single" w:sz="6" w:space="1" w:color="auto"/>
        </w:pBdr>
      </w:pPr>
    </w:p>
    <w:p w14:paraId="0813D2E7" w14:textId="77777777" w:rsidR="006607C9" w:rsidRPr="00431E51" w:rsidRDefault="006607C9" w:rsidP="00F77183">
      <w:pPr>
        <w:pStyle w:val="Corpsdetexte"/>
        <w:ind w:left="0"/>
      </w:pPr>
    </w:p>
    <w:p w14:paraId="2A1735EA" w14:textId="7C32BA5D" w:rsidR="006607C9" w:rsidRPr="00431E51" w:rsidRDefault="006607C9" w:rsidP="00C63C88">
      <w:pPr>
        <w:pStyle w:val="Corpsdetexte"/>
      </w:pPr>
      <w:r w:rsidRPr="00431E51">
        <w:lastRenderedPageBreak/>
        <w:drawing>
          <wp:inline distT="0" distB="0" distL="0" distR="0" wp14:anchorId="412483C9" wp14:editId="3E957359">
            <wp:extent cx="4633481" cy="3800902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4219" t="8826" b="26221"/>
                    <a:stretch/>
                  </pic:blipFill>
                  <pic:spPr bwMode="auto">
                    <a:xfrm>
                      <a:off x="0" y="0"/>
                      <a:ext cx="4689392" cy="384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A767" w14:textId="38DEC011" w:rsidR="00BD386B" w:rsidRPr="00431E51" w:rsidRDefault="00BD386B" w:rsidP="00C63C88">
      <w:pPr>
        <w:pStyle w:val="Corpsdetexte"/>
      </w:pPr>
      <w:r w:rsidRPr="00431E51">
        <w:drawing>
          <wp:inline distT="0" distB="0" distL="0" distR="0" wp14:anchorId="547B1920" wp14:editId="059F5B7B">
            <wp:extent cx="2971800" cy="224177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80565" cy="22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E030" w14:textId="77777777" w:rsidR="00F77183" w:rsidRPr="00431E51" w:rsidRDefault="00F77183" w:rsidP="00F77183">
      <w:pPr>
        <w:pStyle w:val="Corpsdetexte"/>
      </w:pPr>
      <w:r w:rsidRPr="00431E51">
        <w:t>J’ai configuré Samba en tant que contrôleur de domaine de type NT4, avec les paramètres nécessaires (</w:t>
      </w:r>
      <w:proofErr w:type="spellStart"/>
      <w:r w:rsidRPr="00431E51">
        <w:t>domain</w:t>
      </w:r>
      <w:proofErr w:type="spellEnd"/>
      <w:r w:rsidRPr="00431E51">
        <w:t xml:space="preserve"> logons, </w:t>
      </w:r>
      <w:proofErr w:type="spellStart"/>
      <w:r w:rsidRPr="00431E51">
        <w:t>domain</w:t>
      </w:r>
      <w:proofErr w:type="spellEnd"/>
      <w:r w:rsidRPr="00431E51">
        <w:t xml:space="preserve"> master, os </w:t>
      </w:r>
      <w:proofErr w:type="spellStart"/>
      <w:r w:rsidRPr="00431E51">
        <w:t>level</w:t>
      </w:r>
      <w:proofErr w:type="spellEnd"/>
      <w:r w:rsidRPr="00431E51">
        <w:t xml:space="preserve">, etc.). J’ai aussi créé les utilisateurs dans le système et dans Samba, configuré les dossiers partagés, et activé les services </w:t>
      </w:r>
      <w:proofErr w:type="spellStart"/>
      <w:r w:rsidRPr="00431E51">
        <w:t>smbd</w:t>
      </w:r>
      <w:proofErr w:type="spellEnd"/>
      <w:r w:rsidRPr="00431E51">
        <w:t xml:space="preserve"> et </w:t>
      </w:r>
      <w:proofErr w:type="spellStart"/>
      <w:r w:rsidRPr="00431E51">
        <w:t>nmbd</w:t>
      </w:r>
      <w:proofErr w:type="spellEnd"/>
      <w:r w:rsidRPr="00431E51">
        <w:t>. La VM Windows utilisait bien le serveur Debian comme DNS, et les stratégies de sécurité ont été ajustées.</w:t>
      </w:r>
    </w:p>
    <w:p w14:paraId="60EE770A" w14:textId="77777777" w:rsidR="00F77183" w:rsidRPr="00431E51" w:rsidRDefault="00F77183" w:rsidP="00F77183">
      <w:pPr>
        <w:pStyle w:val="Corpsdetexte"/>
      </w:pPr>
    </w:p>
    <w:p w14:paraId="2F89EBDC" w14:textId="250C6CA3" w:rsidR="00F77183" w:rsidRPr="00431E51" w:rsidRDefault="00F77183" w:rsidP="00F77183">
      <w:pPr>
        <w:pStyle w:val="Corpsdetexte"/>
      </w:pPr>
      <w:r w:rsidRPr="00431E51">
        <w:t xml:space="preserve">Malgré tout, la jonction au domaine a échoué. Cela vient des restrictions de Windows 11 qui bloquent ce type de domaine NT4, même avec les bons réglages. J’ai donc continué le projet avec une configuration Samba </w:t>
      </w:r>
      <w:r w:rsidR="00C37363">
        <w:t>AD DC avec</w:t>
      </w:r>
      <w:r w:rsidRPr="00431E51">
        <w:t xml:space="preserve"> authentification par utilisateur.</w:t>
      </w:r>
    </w:p>
    <w:p w14:paraId="2DC17FF2" w14:textId="77777777" w:rsidR="001021C1" w:rsidRPr="00431E51" w:rsidRDefault="001021C1" w:rsidP="00C63C88">
      <w:pPr>
        <w:pStyle w:val="Corpsdetexte"/>
      </w:pPr>
    </w:p>
    <w:p w14:paraId="5F16418A" w14:textId="77777777" w:rsidR="008D08EE" w:rsidRPr="00431E51" w:rsidRDefault="008D08EE" w:rsidP="005E35C4">
      <w:pPr>
        <w:pStyle w:val="Titre1"/>
      </w:pPr>
      <w:bookmarkStart w:id="24" w:name="_Sources_&amp;_Aides"/>
      <w:bookmarkStart w:id="25" w:name="_Toc199283193"/>
      <w:bookmarkEnd w:id="24"/>
      <w:r w:rsidRPr="00431E51">
        <w:lastRenderedPageBreak/>
        <w:t>Sources</w:t>
      </w:r>
      <w:r w:rsidR="005C22EF" w:rsidRPr="00431E51">
        <w:t xml:space="preserve"> &amp; Aides</w:t>
      </w:r>
      <w:bookmarkEnd w:id="25"/>
    </w:p>
    <w:p w14:paraId="73DD3EF8" w14:textId="6907D77C" w:rsidR="00371B52" w:rsidRPr="00431E51" w:rsidRDefault="008B6926" w:rsidP="001025DA">
      <w:pPr>
        <w:pStyle w:val="Corpsdetexte"/>
      </w:pPr>
      <w:hyperlink r:id="rId75" w:history="1">
        <w:r w:rsidRPr="00431E51">
          <w:rPr>
            <w:rStyle w:val="Lienhypertexte"/>
          </w:rPr>
          <w:t>ISO Linux Debian</w:t>
        </w:r>
      </w:hyperlink>
      <w:r w:rsidR="006675FA" w:rsidRPr="00431E51">
        <w:t xml:space="preserve"> : </w:t>
      </w:r>
      <w:r w:rsidRPr="00431E51">
        <w:t>ISO officielle de Linux Debian</w:t>
      </w:r>
      <w:r w:rsidR="00207521" w:rsidRPr="00431E51">
        <w:t xml:space="preserve"> 12</w:t>
      </w:r>
    </w:p>
    <w:p w14:paraId="26522FE9" w14:textId="456E8CAC" w:rsidR="008F1786" w:rsidRPr="00431E51" w:rsidRDefault="008F1786" w:rsidP="001025DA">
      <w:pPr>
        <w:pStyle w:val="Corpsdetexte"/>
      </w:pPr>
      <w:hyperlink r:id="rId76" w:history="1">
        <w:r w:rsidRPr="00431E51">
          <w:rPr>
            <w:rStyle w:val="Lienhypertexte"/>
          </w:rPr>
          <w:t>ISO Windows</w:t>
        </w:r>
      </w:hyperlink>
      <w:r w:rsidRPr="00431E51">
        <w:t> : ISO officielle de Microsoft Windows 11</w:t>
      </w:r>
    </w:p>
    <w:p w14:paraId="357F1AE8" w14:textId="780C8AAA" w:rsidR="008F1786" w:rsidRPr="00431E51" w:rsidRDefault="008F1786" w:rsidP="001025DA">
      <w:pPr>
        <w:pStyle w:val="Corpsdetexte"/>
      </w:pPr>
      <w:hyperlink r:id="rId77" w:history="1">
        <w:r w:rsidRPr="00431E51">
          <w:rPr>
            <w:rStyle w:val="Lienhypertexte"/>
          </w:rPr>
          <w:t xml:space="preserve">ISO </w:t>
        </w:r>
        <w:proofErr w:type="spellStart"/>
        <w:r w:rsidRPr="00431E51">
          <w:rPr>
            <w:rStyle w:val="Lienhypertexte"/>
          </w:rPr>
          <w:t>pfSense</w:t>
        </w:r>
        <w:proofErr w:type="spellEnd"/>
      </w:hyperlink>
      <w:r w:rsidRPr="00431E51">
        <w:t xml:space="preserve"> : ISO officielle de </w:t>
      </w:r>
      <w:proofErr w:type="spellStart"/>
      <w:r w:rsidRPr="00431E51">
        <w:t>pfSense</w:t>
      </w:r>
      <w:proofErr w:type="spellEnd"/>
      <w:r w:rsidRPr="00431E51">
        <w:t xml:space="preserve"> 2.7.2</w:t>
      </w:r>
    </w:p>
    <w:p w14:paraId="71A5D3F0" w14:textId="26C72018" w:rsidR="00423405" w:rsidRPr="00431E51" w:rsidRDefault="00423405" w:rsidP="001025DA">
      <w:pPr>
        <w:pStyle w:val="Corpsdetexte"/>
      </w:pPr>
      <w:hyperlink r:id="rId78" w:history="1">
        <w:r w:rsidRPr="00431E51">
          <w:rPr>
            <w:rStyle w:val="Lienhypertexte"/>
          </w:rPr>
          <w:t>Bind9</w:t>
        </w:r>
      </w:hyperlink>
      <w:r w:rsidRPr="00431E51">
        <w:t xml:space="preserve"> : Installation et configuration de Bind9 sur Debian 12</w:t>
      </w:r>
    </w:p>
    <w:p w14:paraId="733AAE57" w14:textId="7CFF3A7F" w:rsidR="00207521" w:rsidRPr="00431E51" w:rsidRDefault="00207521" w:rsidP="001025DA">
      <w:pPr>
        <w:pStyle w:val="Corpsdetexte"/>
      </w:pPr>
      <w:hyperlink r:id="rId79" w:history="1">
        <w:r w:rsidRPr="00431E51">
          <w:rPr>
            <w:rStyle w:val="Lienhypertexte"/>
          </w:rPr>
          <w:t>DHCP</w:t>
        </w:r>
      </w:hyperlink>
      <w:r w:rsidRPr="00431E51">
        <w:t> : Installation et configuration du DHCP sur Debian 12</w:t>
      </w:r>
    </w:p>
    <w:p w14:paraId="2201D7D3" w14:textId="0FC0F1EF" w:rsidR="006607C9" w:rsidRPr="00431E51" w:rsidRDefault="006607C9" w:rsidP="001025DA">
      <w:pPr>
        <w:pStyle w:val="Corpsdetexte"/>
      </w:pPr>
      <w:hyperlink r:id="rId80" w:history="1">
        <w:proofErr w:type="spellStart"/>
        <w:r w:rsidRPr="00431E51">
          <w:rPr>
            <w:rStyle w:val="Lienhypertexte"/>
          </w:rPr>
          <w:t>OpenLDAP</w:t>
        </w:r>
        <w:proofErr w:type="spellEnd"/>
      </w:hyperlink>
      <w:r w:rsidRPr="00431E51">
        <w:t xml:space="preserve"> : Installation et configuration de </w:t>
      </w:r>
      <w:proofErr w:type="spellStart"/>
      <w:r w:rsidRPr="00431E51">
        <w:t>OpenLDAP</w:t>
      </w:r>
      <w:proofErr w:type="spellEnd"/>
      <w:r w:rsidRPr="00431E51">
        <w:t xml:space="preserve"> sur Debian 12</w:t>
      </w:r>
    </w:p>
    <w:p w14:paraId="63E78FFE" w14:textId="0ACF3F25" w:rsidR="006607C9" w:rsidRDefault="006607C9" w:rsidP="001025DA">
      <w:pPr>
        <w:pStyle w:val="Corpsdetexte"/>
      </w:pPr>
      <w:hyperlink r:id="rId81" w:history="1">
        <w:r w:rsidRPr="00431E51">
          <w:rPr>
            <w:rStyle w:val="Lienhypertexte"/>
          </w:rPr>
          <w:t>Samba</w:t>
        </w:r>
      </w:hyperlink>
      <w:r w:rsidRPr="00431E51">
        <w:t> : Installation et configuration de Samba sur Debian 12</w:t>
      </w:r>
    </w:p>
    <w:p w14:paraId="5922CF9A" w14:textId="3969029D" w:rsidR="00AC6371" w:rsidRPr="00431E51" w:rsidRDefault="00EE6AAE" w:rsidP="001025DA">
      <w:pPr>
        <w:pStyle w:val="Corpsdetexte"/>
      </w:pPr>
      <w:hyperlink r:id="rId82" w:history="1">
        <w:proofErr w:type="spellStart"/>
        <w:r w:rsidRPr="00EE6AAE">
          <w:rPr>
            <w:rStyle w:val="Lienhypertexte"/>
          </w:rPr>
          <w:t>ChatGPT</w:t>
        </w:r>
        <w:proofErr w:type="spellEnd"/>
      </w:hyperlink>
      <w:r>
        <w:t xml:space="preserve"> </w:t>
      </w:r>
      <w:r w:rsidR="00AC6371">
        <w:t>: Cette IA m’a permis de me débloquer face aux problèmes que je rencontrais (après avoir cherché sur interne</w:t>
      </w:r>
      <w:r>
        <w:t>t</w:t>
      </w:r>
      <w:r w:rsidR="00AC6371">
        <w:t>)</w:t>
      </w:r>
    </w:p>
    <w:p w14:paraId="09C5A942" w14:textId="77777777" w:rsidR="00231D47" w:rsidRPr="00431E51" w:rsidRDefault="00231D47" w:rsidP="00D858BD">
      <w:pPr>
        <w:pStyle w:val="Corpsdetexte"/>
        <w:jc w:val="left"/>
      </w:pPr>
    </w:p>
    <w:p w14:paraId="7EFAF182" w14:textId="77777777" w:rsidR="002462D2" w:rsidRPr="00431E51" w:rsidRDefault="00183CB7" w:rsidP="002462D2">
      <w:pPr>
        <w:pStyle w:val="Titre1"/>
      </w:pPr>
      <w:bookmarkStart w:id="26" w:name="_Toc199283194"/>
      <w:r w:rsidRPr="00431E51">
        <w:t>Conclusion</w:t>
      </w:r>
      <w:bookmarkEnd w:id="26"/>
    </w:p>
    <w:p w14:paraId="7C1012B1" w14:textId="09414777" w:rsidR="002462D2" w:rsidRPr="00CD2CE3" w:rsidRDefault="00F02740" w:rsidP="00F02740">
      <w:pPr>
        <w:pStyle w:val="Corpsdetexte"/>
      </w:pPr>
      <w:r w:rsidRPr="00F02740">
        <w:t xml:space="preserve">J’ai bien aimé faire ce projet, </w:t>
      </w:r>
      <w:r>
        <w:t>principalement</w:t>
      </w:r>
      <w:r w:rsidRPr="00F02740">
        <w:t xml:space="preserve"> parce que j’aime travailler avec Linux. J’ai pu découvrir et configurer des services comme Bind9</w:t>
      </w:r>
      <w:r>
        <w:t xml:space="preserve">, </w:t>
      </w:r>
      <w:proofErr w:type="spellStart"/>
      <w:r>
        <w:t>OpenLDAP</w:t>
      </w:r>
      <w:proofErr w:type="spellEnd"/>
      <w:r w:rsidRPr="00F02740">
        <w:t xml:space="preserve"> e</w:t>
      </w:r>
      <w:r>
        <w:t>t Samba</w:t>
      </w:r>
      <w:r w:rsidRPr="00F02740">
        <w:t>, que je ne connaissais pas avant. C’était intéressant de voir comment tout fonctionne ensemble sur un réseau</w:t>
      </w:r>
      <w:r w:rsidR="003F6672">
        <w:t xml:space="preserve"> virtuel</w:t>
      </w:r>
      <w:r w:rsidRPr="00F02740">
        <w:t>. Même si j’ai eu quelques problèmes au début</w:t>
      </w:r>
      <w:r>
        <w:t xml:space="preserve"> et </w:t>
      </w:r>
      <w:r w:rsidR="00DC69D8">
        <w:t>vers</w:t>
      </w:r>
      <w:r>
        <w:t xml:space="preserve"> la fin</w:t>
      </w:r>
      <w:r w:rsidRPr="00F02740">
        <w:t xml:space="preserve">, j’ai réussi à tout faire </w:t>
      </w:r>
      <w:r w:rsidR="002D689D">
        <w:t>fonctionner</w:t>
      </w:r>
      <w:r w:rsidRPr="00F02740">
        <w:t xml:space="preserve"> et j’étais vraiment content du résultat. Ce projet m’a donné envie d’en apprendre encore plus </w:t>
      </w:r>
      <w:r>
        <w:t>sur les serveurs Linux.</w:t>
      </w:r>
    </w:p>
    <w:sectPr w:rsidR="002462D2" w:rsidRPr="00CD2CE3" w:rsidSect="00D160DD">
      <w:headerReference w:type="default" r:id="rId83"/>
      <w:footerReference w:type="default" r:id="rId84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E2D67F" w14:textId="77777777" w:rsidR="009C7D0A" w:rsidRPr="00431E51" w:rsidRDefault="009C7D0A">
      <w:r w:rsidRPr="00431E51">
        <w:separator/>
      </w:r>
    </w:p>
  </w:endnote>
  <w:endnote w:type="continuationSeparator" w:id="0">
    <w:p w14:paraId="3F8408A1" w14:textId="77777777" w:rsidR="009C7D0A" w:rsidRPr="00431E51" w:rsidRDefault="009C7D0A">
      <w:r w:rsidRPr="00431E51">
        <w:continuationSeparator/>
      </w:r>
    </w:p>
  </w:endnote>
  <w:endnote w:type="continuationNotice" w:id="1">
    <w:p w14:paraId="46C05078" w14:textId="77777777" w:rsidR="009C7D0A" w:rsidRPr="00431E51" w:rsidRDefault="009C7D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73292455"/>
      <w:docPartObj>
        <w:docPartGallery w:val="Page Numbers (Bottom of Page)"/>
        <w:docPartUnique/>
      </w:docPartObj>
    </w:sdtPr>
    <w:sdtContent>
      <w:p w14:paraId="40E009B6" w14:textId="419F59C8" w:rsidR="009E46F3" w:rsidRPr="00431E51" w:rsidRDefault="009E46F3" w:rsidP="009E46F3">
        <w:pPr>
          <w:pStyle w:val="Pieddepage"/>
          <w:jc w:val="center"/>
          <w:rPr>
            <w:color w:val="548DD4" w:themeColor="text2" w:themeTint="99"/>
          </w:rPr>
        </w:pPr>
        <w:r w:rsidRPr="00431E51">
          <w:rPr>
            <w:sz w:val="18"/>
            <w:szCs w:val="18"/>
          </w:rPr>
          <w:t>R-P_RES_300-amizeqiri-Rapport.docx</w:t>
        </w:r>
        <w:r w:rsidRPr="00431E51">
          <w:tab/>
        </w:r>
        <w:r w:rsidRPr="00431E51">
          <w:rPr>
            <w:sz w:val="18"/>
            <w:szCs w:val="18"/>
          </w:rPr>
          <w:fldChar w:fldCharType="begin"/>
        </w:r>
        <w:r w:rsidRPr="00431E51">
          <w:rPr>
            <w:sz w:val="18"/>
            <w:szCs w:val="18"/>
          </w:rPr>
          <w:instrText>PAGE   \* MERGEFORMAT</w:instrText>
        </w:r>
        <w:r w:rsidRPr="00431E51">
          <w:rPr>
            <w:sz w:val="18"/>
            <w:szCs w:val="18"/>
          </w:rPr>
          <w:fldChar w:fldCharType="separate"/>
        </w:r>
        <w:r w:rsidRPr="00431E51">
          <w:rPr>
            <w:sz w:val="18"/>
            <w:szCs w:val="18"/>
          </w:rPr>
          <w:t>2</w:t>
        </w:r>
        <w:r w:rsidRPr="00431E51">
          <w:rPr>
            <w:sz w:val="18"/>
            <w:szCs w:val="18"/>
          </w:rPr>
          <w:fldChar w:fldCharType="end"/>
        </w:r>
        <w:r w:rsidRPr="00431E51">
          <w:rPr>
            <w:sz w:val="18"/>
            <w:szCs w:val="18"/>
          </w:rPr>
          <w:t>/</w:t>
        </w:r>
        <w:r w:rsidR="0014020E">
          <w:rPr>
            <w:sz w:val="18"/>
            <w:szCs w:val="18"/>
          </w:rPr>
          <w:t>33</w:t>
        </w:r>
        <w:r w:rsidRPr="00431E51">
          <w:tab/>
        </w:r>
        <w:r w:rsidRPr="00431E51">
          <w:rPr>
            <w:sz w:val="18"/>
            <w:szCs w:val="18"/>
          </w:rPr>
          <w:t>17.03.2025</w:t>
        </w:r>
        <w:r w:rsidR="00FB550B" w:rsidRPr="00431E51">
          <w:rPr>
            <w:sz w:val="18"/>
            <w:szCs w:val="18"/>
          </w:rPr>
          <w:t xml:space="preserve"> au 26.05.2025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0C06F" w14:textId="77777777" w:rsidR="009C7D0A" w:rsidRPr="00431E51" w:rsidRDefault="009C7D0A">
      <w:r w:rsidRPr="00431E51">
        <w:separator/>
      </w:r>
    </w:p>
  </w:footnote>
  <w:footnote w:type="continuationSeparator" w:id="0">
    <w:p w14:paraId="1CE6889A" w14:textId="77777777" w:rsidR="009C7D0A" w:rsidRPr="00431E51" w:rsidRDefault="009C7D0A">
      <w:r w:rsidRPr="00431E51">
        <w:continuationSeparator/>
      </w:r>
    </w:p>
  </w:footnote>
  <w:footnote w:type="continuationNotice" w:id="1">
    <w:p w14:paraId="22D28B1D" w14:textId="77777777" w:rsidR="009C7D0A" w:rsidRPr="00431E51" w:rsidRDefault="009C7D0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431E51" w14:paraId="799715A1" w14:textId="77777777" w:rsidTr="00C35730">
      <w:tc>
        <w:tcPr>
          <w:tcW w:w="3020" w:type="dxa"/>
        </w:tcPr>
        <w:p w14:paraId="56E63391" w14:textId="77777777" w:rsidR="0031448C" w:rsidRPr="00431E51" w:rsidRDefault="0031448C" w:rsidP="005F4482">
          <w:pPr>
            <w:pStyle w:val="En-tte"/>
            <w:rPr>
              <w:sz w:val="20"/>
              <w:szCs w:val="20"/>
            </w:rPr>
          </w:pPr>
          <w:r w:rsidRPr="00431E51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58552E9F" w14:textId="1731984B" w:rsidR="0031448C" w:rsidRPr="00431E51" w:rsidRDefault="00C63C88" w:rsidP="009B0BB0">
          <w:pPr>
            <w:pStyle w:val="En-tte"/>
            <w:jc w:val="center"/>
            <w:rPr>
              <w:sz w:val="20"/>
              <w:szCs w:val="20"/>
            </w:rPr>
          </w:pPr>
          <w:r w:rsidRPr="00431E51">
            <w:rPr>
              <w:sz w:val="20"/>
              <w:szCs w:val="20"/>
            </w:rPr>
            <w:t>P_</w:t>
          </w:r>
          <w:r w:rsidR="001213B6" w:rsidRPr="00431E51">
            <w:rPr>
              <w:sz w:val="20"/>
              <w:szCs w:val="20"/>
            </w:rPr>
            <w:t>Réseau_</w:t>
          </w:r>
          <w:r w:rsidR="0072450C" w:rsidRPr="00431E51">
            <w:rPr>
              <w:sz w:val="20"/>
              <w:szCs w:val="20"/>
            </w:rPr>
            <w:t>300</w:t>
          </w:r>
        </w:p>
      </w:tc>
      <w:tc>
        <w:tcPr>
          <w:tcW w:w="3020" w:type="dxa"/>
        </w:tcPr>
        <w:p w14:paraId="56EA67A5" w14:textId="77777777" w:rsidR="0031448C" w:rsidRPr="00431E51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431E51">
            <w:rPr>
              <w:sz w:val="20"/>
              <w:szCs w:val="20"/>
            </w:rPr>
            <w:t>ETML</w:t>
          </w:r>
        </w:p>
      </w:tc>
    </w:tr>
  </w:tbl>
  <w:p w14:paraId="3425C8E2" w14:textId="77777777" w:rsidR="0031448C" w:rsidRPr="00431E51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3220E6E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2129495468" o:spid="_x0000_i1025" type="#_x0000_t75" style="width:11.2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10A5E2D4" wp14:editId="46FB9749">
            <wp:extent cx="142875" cy="142875"/>
            <wp:effectExtent l="0" t="0" r="0" b="0"/>
            <wp:docPr id="2129495468" name="Image 212949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F67FD"/>
    <w:multiLevelType w:val="multilevel"/>
    <w:tmpl w:val="8A16EF26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53FAC"/>
    <w:multiLevelType w:val="hybridMultilevel"/>
    <w:tmpl w:val="DF2661F8"/>
    <w:lvl w:ilvl="0" w:tplc="0BF038A8">
      <w:numFmt w:val="bullet"/>
      <w:lvlText w:val="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44D43FF3"/>
    <w:multiLevelType w:val="hybridMultilevel"/>
    <w:tmpl w:val="B1162234"/>
    <w:lvl w:ilvl="0" w:tplc="68A63E5C">
      <w:numFmt w:val="bullet"/>
      <w:lvlText w:val="-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1332F1"/>
    <w:multiLevelType w:val="hybridMultilevel"/>
    <w:tmpl w:val="F8F0D1F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6D13CC"/>
    <w:multiLevelType w:val="hybridMultilevel"/>
    <w:tmpl w:val="6A5A88AE"/>
    <w:lvl w:ilvl="0" w:tplc="DA0A526C">
      <w:numFmt w:val="bullet"/>
      <w:lvlText w:val="-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8575">
    <w:abstractNumId w:val="0"/>
  </w:num>
  <w:num w:numId="2" w16cid:durableId="966278449">
    <w:abstractNumId w:val="6"/>
  </w:num>
  <w:num w:numId="3" w16cid:durableId="444038972">
    <w:abstractNumId w:val="3"/>
  </w:num>
  <w:num w:numId="4" w16cid:durableId="740828360">
    <w:abstractNumId w:val="9"/>
  </w:num>
  <w:num w:numId="5" w16cid:durableId="2045716369">
    <w:abstractNumId w:val="12"/>
  </w:num>
  <w:num w:numId="6" w16cid:durableId="1159543737">
    <w:abstractNumId w:val="26"/>
  </w:num>
  <w:num w:numId="7" w16cid:durableId="565341079">
    <w:abstractNumId w:val="2"/>
  </w:num>
  <w:num w:numId="8" w16cid:durableId="1293511421">
    <w:abstractNumId w:val="11"/>
  </w:num>
  <w:num w:numId="9" w16cid:durableId="1191455564">
    <w:abstractNumId w:val="25"/>
  </w:num>
  <w:num w:numId="10" w16cid:durableId="1644385145">
    <w:abstractNumId w:val="19"/>
  </w:num>
  <w:num w:numId="11" w16cid:durableId="1110779497">
    <w:abstractNumId w:val="16"/>
  </w:num>
  <w:num w:numId="12" w16cid:durableId="1699041423">
    <w:abstractNumId w:val="23"/>
  </w:num>
  <w:num w:numId="13" w16cid:durableId="4325941">
    <w:abstractNumId w:val="18"/>
  </w:num>
  <w:num w:numId="14" w16cid:durableId="260921731">
    <w:abstractNumId w:val="24"/>
  </w:num>
  <w:num w:numId="15" w16cid:durableId="563872652">
    <w:abstractNumId w:val="7"/>
  </w:num>
  <w:num w:numId="16" w16cid:durableId="745803813">
    <w:abstractNumId w:val="22"/>
  </w:num>
  <w:num w:numId="17" w16cid:durableId="607349209">
    <w:abstractNumId w:val="13"/>
  </w:num>
  <w:num w:numId="18" w16cid:durableId="823283183">
    <w:abstractNumId w:val="8"/>
  </w:num>
  <w:num w:numId="19" w16cid:durableId="1081947162">
    <w:abstractNumId w:val="20"/>
  </w:num>
  <w:num w:numId="20" w16cid:durableId="2058313101">
    <w:abstractNumId w:val="10"/>
  </w:num>
  <w:num w:numId="21" w16cid:durableId="1290355027">
    <w:abstractNumId w:val="27"/>
  </w:num>
  <w:num w:numId="22" w16cid:durableId="1158031744">
    <w:abstractNumId w:val="4"/>
  </w:num>
  <w:num w:numId="23" w16cid:durableId="1220705879">
    <w:abstractNumId w:val="1"/>
  </w:num>
  <w:num w:numId="24" w16cid:durableId="828445888">
    <w:abstractNumId w:val="5"/>
  </w:num>
  <w:num w:numId="25" w16cid:durableId="1199734664">
    <w:abstractNumId w:val="17"/>
  </w:num>
  <w:num w:numId="26" w16cid:durableId="472409585">
    <w:abstractNumId w:val="14"/>
  </w:num>
  <w:num w:numId="27" w16cid:durableId="1793938251">
    <w:abstractNumId w:val="15"/>
  </w:num>
  <w:num w:numId="28" w16cid:durableId="100222109">
    <w:abstractNumId w:val="2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6" w:nlCheck="1" w:checkStyle="1"/>
  <w:activeWritingStyle w:appName="MSWord" w:lang="de-CH" w:vendorID="64" w:dllVersion="0" w:nlCheck="1" w:checkStyle="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BB0"/>
    <w:rsid w:val="00000197"/>
    <w:rsid w:val="00000CC3"/>
    <w:rsid w:val="00007472"/>
    <w:rsid w:val="000106B0"/>
    <w:rsid w:val="00010B9A"/>
    <w:rsid w:val="00010BA5"/>
    <w:rsid w:val="00011759"/>
    <w:rsid w:val="00011CD0"/>
    <w:rsid w:val="0001209F"/>
    <w:rsid w:val="00012D39"/>
    <w:rsid w:val="00021AFE"/>
    <w:rsid w:val="00021D00"/>
    <w:rsid w:val="000268FD"/>
    <w:rsid w:val="00027208"/>
    <w:rsid w:val="00027485"/>
    <w:rsid w:val="00027DDE"/>
    <w:rsid w:val="00031304"/>
    <w:rsid w:val="0003130C"/>
    <w:rsid w:val="000316F0"/>
    <w:rsid w:val="00032A9B"/>
    <w:rsid w:val="00034237"/>
    <w:rsid w:val="00034741"/>
    <w:rsid w:val="000358DD"/>
    <w:rsid w:val="00035A65"/>
    <w:rsid w:val="000438B3"/>
    <w:rsid w:val="00044099"/>
    <w:rsid w:val="00045A82"/>
    <w:rsid w:val="000475FE"/>
    <w:rsid w:val="00051378"/>
    <w:rsid w:val="00052D98"/>
    <w:rsid w:val="000543A2"/>
    <w:rsid w:val="00055DB3"/>
    <w:rsid w:val="00056778"/>
    <w:rsid w:val="0006112D"/>
    <w:rsid w:val="00062561"/>
    <w:rsid w:val="00063F97"/>
    <w:rsid w:val="00064ED8"/>
    <w:rsid w:val="00065971"/>
    <w:rsid w:val="0006618C"/>
    <w:rsid w:val="00066D68"/>
    <w:rsid w:val="00067419"/>
    <w:rsid w:val="00067473"/>
    <w:rsid w:val="00071F0F"/>
    <w:rsid w:val="00075C90"/>
    <w:rsid w:val="00080397"/>
    <w:rsid w:val="00081331"/>
    <w:rsid w:val="00081CC8"/>
    <w:rsid w:val="00085D23"/>
    <w:rsid w:val="000860A0"/>
    <w:rsid w:val="00086114"/>
    <w:rsid w:val="00087E56"/>
    <w:rsid w:val="00091BC4"/>
    <w:rsid w:val="00095A05"/>
    <w:rsid w:val="00095AB2"/>
    <w:rsid w:val="00096011"/>
    <w:rsid w:val="000961E4"/>
    <w:rsid w:val="000976A1"/>
    <w:rsid w:val="000A1B63"/>
    <w:rsid w:val="000A2324"/>
    <w:rsid w:val="000A34AB"/>
    <w:rsid w:val="000A4CBE"/>
    <w:rsid w:val="000A673B"/>
    <w:rsid w:val="000A7B4A"/>
    <w:rsid w:val="000B39F0"/>
    <w:rsid w:val="000B447D"/>
    <w:rsid w:val="000B5389"/>
    <w:rsid w:val="000B6449"/>
    <w:rsid w:val="000B6BE0"/>
    <w:rsid w:val="000C0762"/>
    <w:rsid w:val="000C3D3A"/>
    <w:rsid w:val="000C3D44"/>
    <w:rsid w:val="000C432D"/>
    <w:rsid w:val="000C46FF"/>
    <w:rsid w:val="000D0773"/>
    <w:rsid w:val="000D15E6"/>
    <w:rsid w:val="000D2AF8"/>
    <w:rsid w:val="000D3190"/>
    <w:rsid w:val="000D34E5"/>
    <w:rsid w:val="000E5B08"/>
    <w:rsid w:val="000E6E3B"/>
    <w:rsid w:val="000E7483"/>
    <w:rsid w:val="000F031D"/>
    <w:rsid w:val="000F22B9"/>
    <w:rsid w:val="000F2C7B"/>
    <w:rsid w:val="000F3425"/>
    <w:rsid w:val="000F381C"/>
    <w:rsid w:val="000F4F65"/>
    <w:rsid w:val="000F5546"/>
    <w:rsid w:val="000F5A86"/>
    <w:rsid w:val="001021C1"/>
    <w:rsid w:val="001025DA"/>
    <w:rsid w:val="00102FF4"/>
    <w:rsid w:val="00103136"/>
    <w:rsid w:val="0010591C"/>
    <w:rsid w:val="001104E5"/>
    <w:rsid w:val="00111811"/>
    <w:rsid w:val="00111B0E"/>
    <w:rsid w:val="00114120"/>
    <w:rsid w:val="00117EA9"/>
    <w:rsid w:val="001213B6"/>
    <w:rsid w:val="00122D5B"/>
    <w:rsid w:val="00130C11"/>
    <w:rsid w:val="0013240A"/>
    <w:rsid w:val="0013597B"/>
    <w:rsid w:val="00136321"/>
    <w:rsid w:val="001377D5"/>
    <w:rsid w:val="0014020E"/>
    <w:rsid w:val="00140D86"/>
    <w:rsid w:val="001427D7"/>
    <w:rsid w:val="00144A25"/>
    <w:rsid w:val="00145D00"/>
    <w:rsid w:val="00151222"/>
    <w:rsid w:val="001514F7"/>
    <w:rsid w:val="0015167D"/>
    <w:rsid w:val="00152A26"/>
    <w:rsid w:val="00154D91"/>
    <w:rsid w:val="0015560B"/>
    <w:rsid w:val="001562C8"/>
    <w:rsid w:val="00156605"/>
    <w:rsid w:val="00163937"/>
    <w:rsid w:val="001641DA"/>
    <w:rsid w:val="00164453"/>
    <w:rsid w:val="00166075"/>
    <w:rsid w:val="00166A9A"/>
    <w:rsid w:val="001671A3"/>
    <w:rsid w:val="001675A3"/>
    <w:rsid w:val="00170E09"/>
    <w:rsid w:val="0017190A"/>
    <w:rsid w:val="0017278A"/>
    <w:rsid w:val="001731B0"/>
    <w:rsid w:val="00173CF2"/>
    <w:rsid w:val="001764CE"/>
    <w:rsid w:val="00176FCA"/>
    <w:rsid w:val="00183417"/>
    <w:rsid w:val="00183CB7"/>
    <w:rsid w:val="00183E5A"/>
    <w:rsid w:val="001842F2"/>
    <w:rsid w:val="00184B4A"/>
    <w:rsid w:val="00184C18"/>
    <w:rsid w:val="00185705"/>
    <w:rsid w:val="00186586"/>
    <w:rsid w:val="001871D4"/>
    <w:rsid w:val="00187CB9"/>
    <w:rsid w:val="001A372E"/>
    <w:rsid w:val="001A5CE9"/>
    <w:rsid w:val="001B1F82"/>
    <w:rsid w:val="001B1FE8"/>
    <w:rsid w:val="001B2E34"/>
    <w:rsid w:val="001B6FEA"/>
    <w:rsid w:val="001C0484"/>
    <w:rsid w:val="001C3AF0"/>
    <w:rsid w:val="001C454D"/>
    <w:rsid w:val="001C534D"/>
    <w:rsid w:val="001C73EF"/>
    <w:rsid w:val="001C7781"/>
    <w:rsid w:val="001D052A"/>
    <w:rsid w:val="001D31FA"/>
    <w:rsid w:val="001D4577"/>
    <w:rsid w:val="001D4B9D"/>
    <w:rsid w:val="001D4C91"/>
    <w:rsid w:val="001D4DCD"/>
    <w:rsid w:val="001D4EF2"/>
    <w:rsid w:val="001D54CB"/>
    <w:rsid w:val="001D62A1"/>
    <w:rsid w:val="001D6C24"/>
    <w:rsid w:val="001D7022"/>
    <w:rsid w:val="001D72BA"/>
    <w:rsid w:val="001E1A4D"/>
    <w:rsid w:val="001E2306"/>
    <w:rsid w:val="001E3501"/>
    <w:rsid w:val="001E431A"/>
    <w:rsid w:val="001E6627"/>
    <w:rsid w:val="001F1BB2"/>
    <w:rsid w:val="001F2003"/>
    <w:rsid w:val="001F2420"/>
    <w:rsid w:val="001F2F32"/>
    <w:rsid w:val="001F32A3"/>
    <w:rsid w:val="001F5591"/>
    <w:rsid w:val="001F6EEB"/>
    <w:rsid w:val="0020328A"/>
    <w:rsid w:val="0020338B"/>
    <w:rsid w:val="0020478D"/>
    <w:rsid w:val="00204EAF"/>
    <w:rsid w:val="002055D8"/>
    <w:rsid w:val="00205D07"/>
    <w:rsid w:val="0020734B"/>
    <w:rsid w:val="00207521"/>
    <w:rsid w:val="00207635"/>
    <w:rsid w:val="00210095"/>
    <w:rsid w:val="002112D6"/>
    <w:rsid w:val="002130DE"/>
    <w:rsid w:val="00214BA9"/>
    <w:rsid w:val="00217D4E"/>
    <w:rsid w:val="002214E1"/>
    <w:rsid w:val="00222A17"/>
    <w:rsid w:val="00224A16"/>
    <w:rsid w:val="00225CE0"/>
    <w:rsid w:val="00230CEA"/>
    <w:rsid w:val="00231D47"/>
    <w:rsid w:val="00244CCC"/>
    <w:rsid w:val="002462D2"/>
    <w:rsid w:val="00250649"/>
    <w:rsid w:val="00250D7E"/>
    <w:rsid w:val="0025159E"/>
    <w:rsid w:val="00251946"/>
    <w:rsid w:val="00251A76"/>
    <w:rsid w:val="0025549B"/>
    <w:rsid w:val="0026022D"/>
    <w:rsid w:val="00260860"/>
    <w:rsid w:val="0026507B"/>
    <w:rsid w:val="002666CD"/>
    <w:rsid w:val="00266C89"/>
    <w:rsid w:val="002703B7"/>
    <w:rsid w:val="00271F06"/>
    <w:rsid w:val="0027292B"/>
    <w:rsid w:val="00273F20"/>
    <w:rsid w:val="002753D5"/>
    <w:rsid w:val="0027648B"/>
    <w:rsid w:val="002770F3"/>
    <w:rsid w:val="00280786"/>
    <w:rsid w:val="002858BA"/>
    <w:rsid w:val="002910C5"/>
    <w:rsid w:val="00291A55"/>
    <w:rsid w:val="00292A0B"/>
    <w:rsid w:val="00294AD2"/>
    <w:rsid w:val="00294F83"/>
    <w:rsid w:val="002951BD"/>
    <w:rsid w:val="00295835"/>
    <w:rsid w:val="0029721A"/>
    <w:rsid w:val="00297D62"/>
    <w:rsid w:val="00297E2A"/>
    <w:rsid w:val="002A1729"/>
    <w:rsid w:val="002A2498"/>
    <w:rsid w:val="002A38D3"/>
    <w:rsid w:val="002A5ED1"/>
    <w:rsid w:val="002B1499"/>
    <w:rsid w:val="002B2E95"/>
    <w:rsid w:val="002B5D66"/>
    <w:rsid w:val="002B6219"/>
    <w:rsid w:val="002B63ED"/>
    <w:rsid w:val="002B6893"/>
    <w:rsid w:val="002C41FF"/>
    <w:rsid w:val="002C43B4"/>
    <w:rsid w:val="002C4787"/>
    <w:rsid w:val="002C5841"/>
    <w:rsid w:val="002C6136"/>
    <w:rsid w:val="002C6634"/>
    <w:rsid w:val="002D1A54"/>
    <w:rsid w:val="002D3582"/>
    <w:rsid w:val="002D462F"/>
    <w:rsid w:val="002D689D"/>
    <w:rsid w:val="002D7D46"/>
    <w:rsid w:val="002E1864"/>
    <w:rsid w:val="002E6A26"/>
    <w:rsid w:val="002E6CB9"/>
    <w:rsid w:val="002E6CC0"/>
    <w:rsid w:val="002F038B"/>
    <w:rsid w:val="002F1244"/>
    <w:rsid w:val="002F5462"/>
    <w:rsid w:val="002F62CA"/>
    <w:rsid w:val="002F79BC"/>
    <w:rsid w:val="003021E5"/>
    <w:rsid w:val="00304038"/>
    <w:rsid w:val="00304071"/>
    <w:rsid w:val="00310160"/>
    <w:rsid w:val="003105D7"/>
    <w:rsid w:val="00310802"/>
    <w:rsid w:val="00310DE4"/>
    <w:rsid w:val="003121C6"/>
    <w:rsid w:val="003128F9"/>
    <w:rsid w:val="00312925"/>
    <w:rsid w:val="0031332D"/>
    <w:rsid w:val="0031448C"/>
    <w:rsid w:val="00314B38"/>
    <w:rsid w:val="0031563E"/>
    <w:rsid w:val="00316354"/>
    <w:rsid w:val="0031742D"/>
    <w:rsid w:val="003225BC"/>
    <w:rsid w:val="003239B2"/>
    <w:rsid w:val="00326AC9"/>
    <w:rsid w:val="00327E77"/>
    <w:rsid w:val="003310AC"/>
    <w:rsid w:val="00331B09"/>
    <w:rsid w:val="003333DC"/>
    <w:rsid w:val="003336E3"/>
    <w:rsid w:val="00334FD8"/>
    <w:rsid w:val="00337E47"/>
    <w:rsid w:val="0034124D"/>
    <w:rsid w:val="0034172E"/>
    <w:rsid w:val="003475BC"/>
    <w:rsid w:val="00352553"/>
    <w:rsid w:val="00352811"/>
    <w:rsid w:val="00352A19"/>
    <w:rsid w:val="00352B24"/>
    <w:rsid w:val="00352BB2"/>
    <w:rsid w:val="00353701"/>
    <w:rsid w:val="003539FA"/>
    <w:rsid w:val="00356C21"/>
    <w:rsid w:val="00362005"/>
    <w:rsid w:val="0036224A"/>
    <w:rsid w:val="00364418"/>
    <w:rsid w:val="00364866"/>
    <w:rsid w:val="00365ECD"/>
    <w:rsid w:val="00370286"/>
    <w:rsid w:val="00370307"/>
    <w:rsid w:val="0037071E"/>
    <w:rsid w:val="00371B52"/>
    <w:rsid w:val="00372CBE"/>
    <w:rsid w:val="0037655A"/>
    <w:rsid w:val="00376B3A"/>
    <w:rsid w:val="00377DBE"/>
    <w:rsid w:val="00382BA3"/>
    <w:rsid w:val="003851EE"/>
    <w:rsid w:val="0038592B"/>
    <w:rsid w:val="00391234"/>
    <w:rsid w:val="00392611"/>
    <w:rsid w:val="00392C62"/>
    <w:rsid w:val="00393231"/>
    <w:rsid w:val="003937DB"/>
    <w:rsid w:val="00396B82"/>
    <w:rsid w:val="00397467"/>
    <w:rsid w:val="003A28DF"/>
    <w:rsid w:val="003A342D"/>
    <w:rsid w:val="003A729A"/>
    <w:rsid w:val="003B0317"/>
    <w:rsid w:val="003B0402"/>
    <w:rsid w:val="003B2BDB"/>
    <w:rsid w:val="003B55FF"/>
    <w:rsid w:val="003B5CC0"/>
    <w:rsid w:val="003B6D82"/>
    <w:rsid w:val="003C2E38"/>
    <w:rsid w:val="003C316D"/>
    <w:rsid w:val="003C3D51"/>
    <w:rsid w:val="003C5B28"/>
    <w:rsid w:val="003C5BB8"/>
    <w:rsid w:val="003D1510"/>
    <w:rsid w:val="003D177E"/>
    <w:rsid w:val="003D1EC8"/>
    <w:rsid w:val="003D3D9D"/>
    <w:rsid w:val="003D4028"/>
    <w:rsid w:val="003D4D7B"/>
    <w:rsid w:val="003E018B"/>
    <w:rsid w:val="003E1461"/>
    <w:rsid w:val="003E1CB7"/>
    <w:rsid w:val="003E32B9"/>
    <w:rsid w:val="003E47E7"/>
    <w:rsid w:val="003E6FEA"/>
    <w:rsid w:val="003E7E40"/>
    <w:rsid w:val="003F1870"/>
    <w:rsid w:val="003F4414"/>
    <w:rsid w:val="003F6672"/>
    <w:rsid w:val="003F6729"/>
    <w:rsid w:val="00400B7D"/>
    <w:rsid w:val="00401971"/>
    <w:rsid w:val="004025E5"/>
    <w:rsid w:val="00403AAB"/>
    <w:rsid w:val="00404065"/>
    <w:rsid w:val="004052AE"/>
    <w:rsid w:val="00407333"/>
    <w:rsid w:val="0040782E"/>
    <w:rsid w:val="00412730"/>
    <w:rsid w:val="00412855"/>
    <w:rsid w:val="00413CA0"/>
    <w:rsid w:val="00413D35"/>
    <w:rsid w:val="00414AD0"/>
    <w:rsid w:val="00417AC2"/>
    <w:rsid w:val="00417C72"/>
    <w:rsid w:val="004202D8"/>
    <w:rsid w:val="004206A2"/>
    <w:rsid w:val="00420A16"/>
    <w:rsid w:val="00423405"/>
    <w:rsid w:val="0042629F"/>
    <w:rsid w:val="00430A3A"/>
    <w:rsid w:val="00431E51"/>
    <w:rsid w:val="00432F4A"/>
    <w:rsid w:val="00434B43"/>
    <w:rsid w:val="00436528"/>
    <w:rsid w:val="0043666E"/>
    <w:rsid w:val="00436B90"/>
    <w:rsid w:val="00436F8C"/>
    <w:rsid w:val="00437933"/>
    <w:rsid w:val="004404AF"/>
    <w:rsid w:val="00440CDE"/>
    <w:rsid w:val="0044345E"/>
    <w:rsid w:val="00444FC1"/>
    <w:rsid w:val="004516CE"/>
    <w:rsid w:val="00453EAF"/>
    <w:rsid w:val="00454074"/>
    <w:rsid w:val="00455595"/>
    <w:rsid w:val="004559EB"/>
    <w:rsid w:val="004578E3"/>
    <w:rsid w:val="00457E4D"/>
    <w:rsid w:val="004617BF"/>
    <w:rsid w:val="00462AB7"/>
    <w:rsid w:val="00462FD4"/>
    <w:rsid w:val="00463056"/>
    <w:rsid w:val="00464473"/>
    <w:rsid w:val="00466B1D"/>
    <w:rsid w:val="004670EF"/>
    <w:rsid w:val="00467A65"/>
    <w:rsid w:val="004757E8"/>
    <w:rsid w:val="00477EB3"/>
    <w:rsid w:val="0048307D"/>
    <w:rsid w:val="004832E5"/>
    <w:rsid w:val="0048528F"/>
    <w:rsid w:val="00491692"/>
    <w:rsid w:val="004928FF"/>
    <w:rsid w:val="004949D5"/>
    <w:rsid w:val="00496AA3"/>
    <w:rsid w:val="004975C0"/>
    <w:rsid w:val="004A165B"/>
    <w:rsid w:val="004A5B48"/>
    <w:rsid w:val="004A633C"/>
    <w:rsid w:val="004A74AF"/>
    <w:rsid w:val="004B094C"/>
    <w:rsid w:val="004B25EA"/>
    <w:rsid w:val="004B34D1"/>
    <w:rsid w:val="004B40BF"/>
    <w:rsid w:val="004C21A5"/>
    <w:rsid w:val="004C5C8F"/>
    <w:rsid w:val="004C6BBA"/>
    <w:rsid w:val="004C77D4"/>
    <w:rsid w:val="004D02F9"/>
    <w:rsid w:val="004D08EE"/>
    <w:rsid w:val="004D1C3F"/>
    <w:rsid w:val="004D2A2D"/>
    <w:rsid w:val="004D35D1"/>
    <w:rsid w:val="004D5266"/>
    <w:rsid w:val="004D6571"/>
    <w:rsid w:val="004D76DF"/>
    <w:rsid w:val="004E24FC"/>
    <w:rsid w:val="004E378D"/>
    <w:rsid w:val="004E3CF6"/>
    <w:rsid w:val="004E56CC"/>
    <w:rsid w:val="004E5FF6"/>
    <w:rsid w:val="004E6425"/>
    <w:rsid w:val="004E6794"/>
    <w:rsid w:val="004F2CB4"/>
    <w:rsid w:val="004F2E36"/>
    <w:rsid w:val="004F4AC8"/>
    <w:rsid w:val="004F666E"/>
    <w:rsid w:val="004F76FD"/>
    <w:rsid w:val="00502361"/>
    <w:rsid w:val="00505421"/>
    <w:rsid w:val="005055BB"/>
    <w:rsid w:val="005070AA"/>
    <w:rsid w:val="00511440"/>
    <w:rsid w:val="00512FA5"/>
    <w:rsid w:val="00516588"/>
    <w:rsid w:val="005202EC"/>
    <w:rsid w:val="00521836"/>
    <w:rsid w:val="00521D0B"/>
    <w:rsid w:val="0052224B"/>
    <w:rsid w:val="00522300"/>
    <w:rsid w:val="005254FC"/>
    <w:rsid w:val="00526140"/>
    <w:rsid w:val="00527C3E"/>
    <w:rsid w:val="00527EB3"/>
    <w:rsid w:val="005319C3"/>
    <w:rsid w:val="005328B0"/>
    <w:rsid w:val="0053493D"/>
    <w:rsid w:val="005376A9"/>
    <w:rsid w:val="0054054F"/>
    <w:rsid w:val="00540563"/>
    <w:rsid w:val="005409CE"/>
    <w:rsid w:val="00540E0B"/>
    <w:rsid w:val="00540E9A"/>
    <w:rsid w:val="005416AD"/>
    <w:rsid w:val="00542CE3"/>
    <w:rsid w:val="00542D6A"/>
    <w:rsid w:val="00543E70"/>
    <w:rsid w:val="005450A9"/>
    <w:rsid w:val="00545179"/>
    <w:rsid w:val="00545FD6"/>
    <w:rsid w:val="00546C28"/>
    <w:rsid w:val="005507D0"/>
    <w:rsid w:val="00551C11"/>
    <w:rsid w:val="005523EC"/>
    <w:rsid w:val="00552D07"/>
    <w:rsid w:val="00553A03"/>
    <w:rsid w:val="00554FDD"/>
    <w:rsid w:val="0055570E"/>
    <w:rsid w:val="0055647F"/>
    <w:rsid w:val="00562E29"/>
    <w:rsid w:val="00564AE8"/>
    <w:rsid w:val="00566AB9"/>
    <w:rsid w:val="0056752F"/>
    <w:rsid w:val="00570F4A"/>
    <w:rsid w:val="00571E4B"/>
    <w:rsid w:val="0057203F"/>
    <w:rsid w:val="00574085"/>
    <w:rsid w:val="00574F61"/>
    <w:rsid w:val="00575F18"/>
    <w:rsid w:val="00577365"/>
    <w:rsid w:val="00580916"/>
    <w:rsid w:val="00581526"/>
    <w:rsid w:val="005842FB"/>
    <w:rsid w:val="00585D7A"/>
    <w:rsid w:val="00587662"/>
    <w:rsid w:val="005901D4"/>
    <w:rsid w:val="005903B2"/>
    <w:rsid w:val="005926D0"/>
    <w:rsid w:val="00594F15"/>
    <w:rsid w:val="005958CA"/>
    <w:rsid w:val="0059627F"/>
    <w:rsid w:val="00597324"/>
    <w:rsid w:val="005A11CA"/>
    <w:rsid w:val="005B0DE0"/>
    <w:rsid w:val="005B15A2"/>
    <w:rsid w:val="005B17C5"/>
    <w:rsid w:val="005B1E8A"/>
    <w:rsid w:val="005B27EF"/>
    <w:rsid w:val="005B39C0"/>
    <w:rsid w:val="005B4B8D"/>
    <w:rsid w:val="005B69FC"/>
    <w:rsid w:val="005B7BC6"/>
    <w:rsid w:val="005B7E8F"/>
    <w:rsid w:val="005C1146"/>
    <w:rsid w:val="005C1DD5"/>
    <w:rsid w:val="005C22EF"/>
    <w:rsid w:val="005C4B0B"/>
    <w:rsid w:val="005C6694"/>
    <w:rsid w:val="005D02D1"/>
    <w:rsid w:val="005D2A4E"/>
    <w:rsid w:val="005D787A"/>
    <w:rsid w:val="005E21AA"/>
    <w:rsid w:val="005E2C2C"/>
    <w:rsid w:val="005E35C4"/>
    <w:rsid w:val="005E6192"/>
    <w:rsid w:val="005E6B56"/>
    <w:rsid w:val="005F1B40"/>
    <w:rsid w:val="005F2FB6"/>
    <w:rsid w:val="005F30BA"/>
    <w:rsid w:val="005F36D5"/>
    <w:rsid w:val="005F4482"/>
    <w:rsid w:val="005F52E2"/>
    <w:rsid w:val="0060131B"/>
    <w:rsid w:val="00601473"/>
    <w:rsid w:val="00603F60"/>
    <w:rsid w:val="00604381"/>
    <w:rsid w:val="00605C4E"/>
    <w:rsid w:val="00612F74"/>
    <w:rsid w:val="00615583"/>
    <w:rsid w:val="00617CA4"/>
    <w:rsid w:val="00620255"/>
    <w:rsid w:val="00622565"/>
    <w:rsid w:val="0062395D"/>
    <w:rsid w:val="006250E5"/>
    <w:rsid w:val="00625976"/>
    <w:rsid w:val="00630581"/>
    <w:rsid w:val="00630E91"/>
    <w:rsid w:val="00631C1D"/>
    <w:rsid w:val="00632442"/>
    <w:rsid w:val="00635284"/>
    <w:rsid w:val="00635DFC"/>
    <w:rsid w:val="0063669D"/>
    <w:rsid w:val="00641BF1"/>
    <w:rsid w:val="0064245B"/>
    <w:rsid w:val="00642FBC"/>
    <w:rsid w:val="00644459"/>
    <w:rsid w:val="00644801"/>
    <w:rsid w:val="00645760"/>
    <w:rsid w:val="006466C5"/>
    <w:rsid w:val="00646D8F"/>
    <w:rsid w:val="0065127C"/>
    <w:rsid w:val="00651287"/>
    <w:rsid w:val="00651A51"/>
    <w:rsid w:val="00653CA1"/>
    <w:rsid w:val="00655387"/>
    <w:rsid w:val="00656974"/>
    <w:rsid w:val="00657CCA"/>
    <w:rsid w:val="0066033A"/>
    <w:rsid w:val="006607C9"/>
    <w:rsid w:val="006612B5"/>
    <w:rsid w:val="006639F8"/>
    <w:rsid w:val="00666ED4"/>
    <w:rsid w:val="0066721E"/>
    <w:rsid w:val="00667403"/>
    <w:rsid w:val="00667483"/>
    <w:rsid w:val="006675FA"/>
    <w:rsid w:val="0067196B"/>
    <w:rsid w:val="00672ACD"/>
    <w:rsid w:val="0067343C"/>
    <w:rsid w:val="00675C1A"/>
    <w:rsid w:val="006768A0"/>
    <w:rsid w:val="00676E4D"/>
    <w:rsid w:val="00677C73"/>
    <w:rsid w:val="006805DA"/>
    <w:rsid w:val="00683126"/>
    <w:rsid w:val="006902A9"/>
    <w:rsid w:val="00691FD4"/>
    <w:rsid w:val="006955D5"/>
    <w:rsid w:val="006958BB"/>
    <w:rsid w:val="0069647B"/>
    <w:rsid w:val="006966D0"/>
    <w:rsid w:val="006A124B"/>
    <w:rsid w:val="006A18A9"/>
    <w:rsid w:val="006A2D4B"/>
    <w:rsid w:val="006A499C"/>
    <w:rsid w:val="006A7C5E"/>
    <w:rsid w:val="006B0001"/>
    <w:rsid w:val="006B0B80"/>
    <w:rsid w:val="006B3157"/>
    <w:rsid w:val="006B3BDF"/>
    <w:rsid w:val="006B4537"/>
    <w:rsid w:val="006B4D40"/>
    <w:rsid w:val="006B7392"/>
    <w:rsid w:val="006C016E"/>
    <w:rsid w:val="006C4C71"/>
    <w:rsid w:val="006C55E3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CAC"/>
    <w:rsid w:val="006E2AB6"/>
    <w:rsid w:val="006E2CE8"/>
    <w:rsid w:val="006E3590"/>
    <w:rsid w:val="006E3C4A"/>
    <w:rsid w:val="006E4DA8"/>
    <w:rsid w:val="006E7CA8"/>
    <w:rsid w:val="006F1AF7"/>
    <w:rsid w:val="006F4CAC"/>
    <w:rsid w:val="006F7DE2"/>
    <w:rsid w:val="00701013"/>
    <w:rsid w:val="007010E6"/>
    <w:rsid w:val="00701250"/>
    <w:rsid w:val="00702EEC"/>
    <w:rsid w:val="00704455"/>
    <w:rsid w:val="0070636C"/>
    <w:rsid w:val="0070796A"/>
    <w:rsid w:val="007118D3"/>
    <w:rsid w:val="00712D66"/>
    <w:rsid w:val="00716DFF"/>
    <w:rsid w:val="007211A1"/>
    <w:rsid w:val="00721771"/>
    <w:rsid w:val="0072391C"/>
    <w:rsid w:val="0072450C"/>
    <w:rsid w:val="00726E1F"/>
    <w:rsid w:val="00727716"/>
    <w:rsid w:val="007277FC"/>
    <w:rsid w:val="00731BFB"/>
    <w:rsid w:val="00733BEB"/>
    <w:rsid w:val="00734B3D"/>
    <w:rsid w:val="007355FD"/>
    <w:rsid w:val="00737B80"/>
    <w:rsid w:val="00740F04"/>
    <w:rsid w:val="00742484"/>
    <w:rsid w:val="00743D7D"/>
    <w:rsid w:val="00744762"/>
    <w:rsid w:val="0074498A"/>
    <w:rsid w:val="007459F7"/>
    <w:rsid w:val="00745BDD"/>
    <w:rsid w:val="00746555"/>
    <w:rsid w:val="00746E11"/>
    <w:rsid w:val="007476C9"/>
    <w:rsid w:val="00750082"/>
    <w:rsid w:val="00751635"/>
    <w:rsid w:val="00753A51"/>
    <w:rsid w:val="00753B51"/>
    <w:rsid w:val="007576F9"/>
    <w:rsid w:val="00761568"/>
    <w:rsid w:val="00762E9A"/>
    <w:rsid w:val="00766F9E"/>
    <w:rsid w:val="007700A7"/>
    <w:rsid w:val="00770940"/>
    <w:rsid w:val="007724A4"/>
    <w:rsid w:val="007724F1"/>
    <w:rsid w:val="00772BC0"/>
    <w:rsid w:val="0077397B"/>
    <w:rsid w:val="007748A7"/>
    <w:rsid w:val="00774F53"/>
    <w:rsid w:val="007755D9"/>
    <w:rsid w:val="0077565C"/>
    <w:rsid w:val="00777816"/>
    <w:rsid w:val="00777967"/>
    <w:rsid w:val="00777D66"/>
    <w:rsid w:val="00784043"/>
    <w:rsid w:val="00784D78"/>
    <w:rsid w:val="00785967"/>
    <w:rsid w:val="007908F1"/>
    <w:rsid w:val="00790B5E"/>
    <w:rsid w:val="007937F5"/>
    <w:rsid w:val="00794A45"/>
    <w:rsid w:val="007957EE"/>
    <w:rsid w:val="007971A7"/>
    <w:rsid w:val="007A0955"/>
    <w:rsid w:val="007A26C0"/>
    <w:rsid w:val="007A2F2B"/>
    <w:rsid w:val="007A3979"/>
    <w:rsid w:val="007A64EA"/>
    <w:rsid w:val="007B164B"/>
    <w:rsid w:val="007B1752"/>
    <w:rsid w:val="007B4573"/>
    <w:rsid w:val="007B4AD3"/>
    <w:rsid w:val="007B5419"/>
    <w:rsid w:val="007C0886"/>
    <w:rsid w:val="007C0915"/>
    <w:rsid w:val="007C0E9C"/>
    <w:rsid w:val="007C35C9"/>
    <w:rsid w:val="007C5DBB"/>
    <w:rsid w:val="007D054D"/>
    <w:rsid w:val="007D0A71"/>
    <w:rsid w:val="007D0E40"/>
    <w:rsid w:val="007D0F21"/>
    <w:rsid w:val="007D1C89"/>
    <w:rsid w:val="007D2CDF"/>
    <w:rsid w:val="007D3C96"/>
    <w:rsid w:val="007D4B2A"/>
    <w:rsid w:val="007D546C"/>
    <w:rsid w:val="007D7393"/>
    <w:rsid w:val="007D7F1A"/>
    <w:rsid w:val="007E045D"/>
    <w:rsid w:val="007E1687"/>
    <w:rsid w:val="007E4EB3"/>
    <w:rsid w:val="007E5F3D"/>
    <w:rsid w:val="007E60E6"/>
    <w:rsid w:val="007E6428"/>
    <w:rsid w:val="007E6B58"/>
    <w:rsid w:val="007F28AB"/>
    <w:rsid w:val="007F30AE"/>
    <w:rsid w:val="007F57D0"/>
    <w:rsid w:val="007F5B53"/>
    <w:rsid w:val="008004F5"/>
    <w:rsid w:val="00803048"/>
    <w:rsid w:val="008042C5"/>
    <w:rsid w:val="00807F84"/>
    <w:rsid w:val="00810321"/>
    <w:rsid w:val="0081740D"/>
    <w:rsid w:val="008178C5"/>
    <w:rsid w:val="00823590"/>
    <w:rsid w:val="00825D67"/>
    <w:rsid w:val="0082643F"/>
    <w:rsid w:val="00826A18"/>
    <w:rsid w:val="0083593F"/>
    <w:rsid w:val="0083719E"/>
    <w:rsid w:val="00840E6A"/>
    <w:rsid w:val="0084172F"/>
    <w:rsid w:val="008421F2"/>
    <w:rsid w:val="00842EDD"/>
    <w:rsid w:val="00843F79"/>
    <w:rsid w:val="00844C86"/>
    <w:rsid w:val="00845304"/>
    <w:rsid w:val="00845349"/>
    <w:rsid w:val="008464CF"/>
    <w:rsid w:val="008468C8"/>
    <w:rsid w:val="0084698E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5625"/>
    <w:rsid w:val="00856EA7"/>
    <w:rsid w:val="0085776A"/>
    <w:rsid w:val="00860418"/>
    <w:rsid w:val="0086139D"/>
    <w:rsid w:val="008624CE"/>
    <w:rsid w:val="0086364B"/>
    <w:rsid w:val="00864658"/>
    <w:rsid w:val="008646A4"/>
    <w:rsid w:val="0086480D"/>
    <w:rsid w:val="008679E7"/>
    <w:rsid w:val="00870112"/>
    <w:rsid w:val="00870535"/>
    <w:rsid w:val="00870994"/>
    <w:rsid w:val="0087149E"/>
    <w:rsid w:val="00871F5F"/>
    <w:rsid w:val="008720D3"/>
    <w:rsid w:val="00873B50"/>
    <w:rsid w:val="008760FB"/>
    <w:rsid w:val="00877D22"/>
    <w:rsid w:val="0088265A"/>
    <w:rsid w:val="0088479A"/>
    <w:rsid w:val="00886CBE"/>
    <w:rsid w:val="00891718"/>
    <w:rsid w:val="00894309"/>
    <w:rsid w:val="0089521A"/>
    <w:rsid w:val="00897222"/>
    <w:rsid w:val="008A2B19"/>
    <w:rsid w:val="008A464B"/>
    <w:rsid w:val="008A62A7"/>
    <w:rsid w:val="008B0298"/>
    <w:rsid w:val="008B1187"/>
    <w:rsid w:val="008B130E"/>
    <w:rsid w:val="008B1AE7"/>
    <w:rsid w:val="008B224C"/>
    <w:rsid w:val="008B41A6"/>
    <w:rsid w:val="008B4698"/>
    <w:rsid w:val="008B5023"/>
    <w:rsid w:val="008B65C6"/>
    <w:rsid w:val="008B6926"/>
    <w:rsid w:val="008B6BBE"/>
    <w:rsid w:val="008C21FB"/>
    <w:rsid w:val="008C40C0"/>
    <w:rsid w:val="008C4FE1"/>
    <w:rsid w:val="008C6E70"/>
    <w:rsid w:val="008C7320"/>
    <w:rsid w:val="008D08EE"/>
    <w:rsid w:val="008D4F55"/>
    <w:rsid w:val="008D55CF"/>
    <w:rsid w:val="008D5635"/>
    <w:rsid w:val="008D5CD7"/>
    <w:rsid w:val="008E05FB"/>
    <w:rsid w:val="008E1240"/>
    <w:rsid w:val="008E13F2"/>
    <w:rsid w:val="008E19DE"/>
    <w:rsid w:val="008E256C"/>
    <w:rsid w:val="008E53F9"/>
    <w:rsid w:val="008E563C"/>
    <w:rsid w:val="008E6781"/>
    <w:rsid w:val="008E7759"/>
    <w:rsid w:val="008F0C1F"/>
    <w:rsid w:val="008F0C62"/>
    <w:rsid w:val="008F0DFB"/>
    <w:rsid w:val="008F1786"/>
    <w:rsid w:val="008F1854"/>
    <w:rsid w:val="008F4668"/>
    <w:rsid w:val="008F5AF4"/>
    <w:rsid w:val="008F7240"/>
    <w:rsid w:val="0090141A"/>
    <w:rsid w:val="00901F52"/>
    <w:rsid w:val="00902523"/>
    <w:rsid w:val="0090391B"/>
    <w:rsid w:val="00903FEF"/>
    <w:rsid w:val="009048DB"/>
    <w:rsid w:val="00905ED7"/>
    <w:rsid w:val="00906CF3"/>
    <w:rsid w:val="009128D1"/>
    <w:rsid w:val="009142E2"/>
    <w:rsid w:val="00914786"/>
    <w:rsid w:val="00915B27"/>
    <w:rsid w:val="00920F4E"/>
    <w:rsid w:val="009211D9"/>
    <w:rsid w:val="0092189F"/>
    <w:rsid w:val="009221BF"/>
    <w:rsid w:val="00924891"/>
    <w:rsid w:val="009250B0"/>
    <w:rsid w:val="00926274"/>
    <w:rsid w:val="009265A8"/>
    <w:rsid w:val="0092688E"/>
    <w:rsid w:val="0093077B"/>
    <w:rsid w:val="0093145D"/>
    <w:rsid w:val="00932149"/>
    <w:rsid w:val="009336FE"/>
    <w:rsid w:val="009349A3"/>
    <w:rsid w:val="00934E66"/>
    <w:rsid w:val="009351C5"/>
    <w:rsid w:val="009360FD"/>
    <w:rsid w:val="009440AB"/>
    <w:rsid w:val="00945998"/>
    <w:rsid w:val="00945B54"/>
    <w:rsid w:val="00945D3A"/>
    <w:rsid w:val="009469B2"/>
    <w:rsid w:val="00951444"/>
    <w:rsid w:val="0095266A"/>
    <w:rsid w:val="00955930"/>
    <w:rsid w:val="00961794"/>
    <w:rsid w:val="00961A2E"/>
    <w:rsid w:val="009627B7"/>
    <w:rsid w:val="009632FF"/>
    <w:rsid w:val="00970EB6"/>
    <w:rsid w:val="0097630D"/>
    <w:rsid w:val="009807B0"/>
    <w:rsid w:val="0099022A"/>
    <w:rsid w:val="0099071B"/>
    <w:rsid w:val="00992041"/>
    <w:rsid w:val="009922FE"/>
    <w:rsid w:val="0099757F"/>
    <w:rsid w:val="00997C33"/>
    <w:rsid w:val="009A042A"/>
    <w:rsid w:val="009A7301"/>
    <w:rsid w:val="009B009E"/>
    <w:rsid w:val="009B07B2"/>
    <w:rsid w:val="009B0BB0"/>
    <w:rsid w:val="009B190E"/>
    <w:rsid w:val="009B698D"/>
    <w:rsid w:val="009B6FDC"/>
    <w:rsid w:val="009C03C5"/>
    <w:rsid w:val="009C0BF9"/>
    <w:rsid w:val="009C1D44"/>
    <w:rsid w:val="009C2900"/>
    <w:rsid w:val="009C3B28"/>
    <w:rsid w:val="009C4475"/>
    <w:rsid w:val="009C7D0A"/>
    <w:rsid w:val="009D1098"/>
    <w:rsid w:val="009D141E"/>
    <w:rsid w:val="009D1A69"/>
    <w:rsid w:val="009D2DA1"/>
    <w:rsid w:val="009D3E3A"/>
    <w:rsid w:val="009D47F0"/>
    <w:rsid w:val="009D480B"/>
    <w:rsid w:val="009D58A3"/>
    <w:rsid w:val="009D5B44"/>
    <w:rsid w:val="009E218B"/>
    <w:rsid w:val="009E2E87"/>
    <w:rsid w:val="009E46F3"/>
    <w:rsid w:val="009E674E"/>
    <w:rsid w:val="009F18E4"/>
    <w:rsid w:val="009F54F3"/>
    <w:rsid w:val="009F75DD"/>
    <w:rsid w:val="009F7B5B"/>
    <w:rsid w:val="00A005F0"/>
    <w:rsid w:val="00A027EB"/>
    <w:rsid w:val="00A05ADD"/>
    <w:rsid w:val="00A109D8"/>
    <w:rsid w:val="00A10BC1"/>
    <w:rsid w:val="00A14092"/>
    <w:rsid w:val="00A1457B"/>
    <w:rsid w:val="00A175FE"/>
    <w:rsid w:val="00A17A05"/>
    <w:rsid w:val="00A234B1"/>
    <w:rsid w:val="00A23820"/>
    <w:rsid w:val="00A264EB"/>
    <w:rsid w:val="00A27BB6"/>
    <w:rsid w:val="00A27DA0"/>
    <w:rsid w:val="00A3107E"/>
    <w:rsid w:val="00A317F8"/>
    <w:rsid w:val="00A3241B"/>
    <w:rsid w:val="00A328A8"/>
    <w:rsid w:val="00A32DED"/>
    <w:rsid w:val="00A3316A"/>
    <w:rsid w:val="00A37B14"/>
    <w:rsid w:val="00A45D0C"/>
    <w:rsid w:val="00A45DD9"/>
    <w:rsid w:val="00A46139"/>
    <w:rsid w:val="00A47D40"/>
    <w:rsid w:val="00A50515"/>
    <w:rsid w:val="00A51167"/>
    <w:rsid w:val="00A53BD6"/>
    <w:rsid w:val="00A56BAD"/>
    <w:rsid w:val="00A57E86"/>
    <w:rsid w:val="00A61BDF"/>
    <w:rsid w:val="00A62197"/>
    <w:rsid w:val="00A645B6"/>
    <w:rsid w:val="00A64825"/>
    <w:rsid w:val="00A65F0B"/>
    <w:rsid w:val="00A66B9D"/>
    <w:rsid w:val="00A7067A"/>
    <w:rsid w:val="00A706B7"/>
    <w:rsid w:val="00A70F5C"/>
    <w:rsid w:val="00A728BE"/>
    <w:rsid w:val="00A73F2C"/>
    <w:rsid w:val="00A75401"/>
    <w:rsid w:val="00A75EEC"/>
    <w:rsid w:val="00A76A5F"/>
    <w:rsid w:val="00A7718C"/>
    <w:rsid w:val="00A83368"/>
    <w:rsid w:val="00A91C39"/>
    <w:rsid w:val="00A92AE5"/>
    <w:rsid w:val="00A9562A"/>
    <w:rsid w:val="00A962EB"/>
    <w:rsid w:val="00A97321"/>
    <w:rsid w:val="00AA08EC"/>
    <w:rsid w:val="00AA4393"/>
    <w:rsid w:val="00AA5ED7"/>
    <w:rsid w:val="00AB1CA6"/>
    <w:rsid w:val="00AB26C1"/>
    <w:rsid w:val="00AB7BE0"/>
    <w:rsid w:val="00AC0CEE"/>
    <w:rsid w:val="00AC0EED"/>
    <w:rsid w:val="00AC1919"/>
    <w:rsid w:val="00AC31D3"/>
    <w:rsid w:val="00AC5669"/>
    <w:rsid w:val="00AC5A97"/>
    <w:rsid w:val="00AC5AFF"/>
    <w:rsid w:val="00AC6371"/>
    <w:rsid w:val="00AC6DD9"/>
    <w:rsid w:val="00AD19EB"/>
    <w:rsid w:val="00AD55C8"/>
    <w:rsid w:val="00AD5B58"/>
    <w:rsid w:val="00AE282D"/>
    <w:rsid w:val="00AE3760"/>
    <w:rsid w:val="00AE3C31"/>
    <w:rsid w:val="00AE44FA"/>
    <w:rsid w:val="00AE48C7"/>
    <w:rsid w:val="00AE7639"/>
    <w:rsid w:val="00AF03B7"/>
    <w:rsid w:val="00AF0620"/>
    <w:rsid w:val="00AF1E7F"/>
    <w:rsid w:val="00AF1EF3"/>
    <w:rsid w:val="00AF2C19"/>
    <w:rsid w:val="00AF5615"/>
    <w:rsid w:val="00AF58E1"/>
    <w:rsid w:val="00AF7EF9"/>
    <w:rsid w:val="00B00E82"/>
    <w:rsid w:val="00B02675"/>
    <w:rsid w:val="00B02EFB"/>
    <w:rsid w:val="00B04E7B"/>
    <w:rsid w:val="00B05C16"/>
    <w:rsid w:val="00B05E5E"/>
    <w:rsid w:val="00B06282"/>
    <w:rsid w:val="00B065D3"/>
    <w:rsid w:val="00B1198A"/>
    <w:rsid w:val="00B11C70"/>
    <w:rsid w:val="00B12FDF"/>
    <w:rsid w:val="00B143EE"/>
    <w:rsid w:val="00B147A7"/>
    <w:rsid w:val="00B20D38"/>
    <w:rsid w:val="00B23170"/>
    <w:rsid w:val="00B241D2"/>
    <w:rsid w:val="00B31A49"/>
    <w:rsid w:val="00B33505"/>
    <w:rsid w:val="00B40A8E"/>
    <w:rsid w:val="00B40DA4"/>
    <w:rsid w:val="00B43B77"/>
    <w:rsid w:val="00B44223"/>
    <w:rsid w:val="00B44A78"/>
    <w:rsid w:val="00B4738A"/>
    <w:rsid w:val="00B52E77"/>
    <w:rsid w:val="00B5318B"/>
    <w:rsid w:val="00B5578C"/>
    <w:rsid w:val="00B55C97"/>
    <w:rsid w:val="00B612B2"/>
    <w:rsid w:val="00B64C66"/>
    <w:rsid w:val="00B64EE8"/>
    <w:rsid w:val="00B81ACE"/>
    <w:rsid w:val="00B81EF0"/>
    <w:rsid w:val="00B82F07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536"/>
    <w:rsid w:val="00B96AA1"/>
    <w:rsid w:val="00B96B1E"/>
    <w:rsid w:val="00BA04F5"/>
    <w:rsid w:val="00BA1886"/>
    <w:rsid w:val="00BA2CD1"/>
    <w:rsid w:val="00BA56D2"/>
    <w:rsid w:val="00BA5A03"/>
    <w:rsid w:val="00BA7DF1"/>
    <w:rsid w:val="00BB0301"/>
    <w:rsid w:val="00BB1393"/>
    <w:rsid w:val="00BB24A0"/>
    <w:rsid w:val="00BB39BC"/>
    <w:rsid w:val="00BB56F0"/>
    <w:rsid w:val="00BC1944"/>
    <w:rsid w:val="00BC1E30"/>
    <w:rsid w:val="00BC2B5B"/>
    <w:rsid w:val="00BC45E9"/>
    <w:rsid w:val="00BC5BCE"/>
    <w:rsid w:val="00BD1915"/>
    <w:rsid w:val="00BD324B"/>
    <w:rsid w:val="00BD386B"/>
    <w:rsid w:val="00BD4BEC"/>
    <w:rsid w:val="00BD56AE"/>
    <w:rsid w:val="00BD6261"/>
    <w:rsid w:val="00BD65CD"/>
    <w:rsid w:val="00BD773C"/>
    <w:rsid w:val="00BE0B8A"/>
    <w:rsid w:val="00BE185C"/>
    <w:rsid w:val="00BE2112"/>
    <w:rsid w:val="00BE53C8"/>
    <w:rsid w:val="00BF1186"/>
    <w:rsid w:val="00BF1BD8"/>
    <w:rsid w:val="00BF1EF8"/>
    <w:rsid w:val="00BF4471"/>
    <w:rsid w:val="00BF7757"/>
    <w:rsid w:val="00BF7A15"/>
    <w:rsid w:val="00C00211"/>
    <w:rsid w:val="00C016F9"/>
    <w:rsid w:val="00C01F2B"/>
    <w:rsid w:val="00C032F6"/>
    <w:rsid w:val="00C03502"/>
    <w:rsid w:val="00C06C08"/>
    <w:rsid w:val="00C1063D"/>
    <w:rsid w:val="00C1330F"/>
    <w:rsid w:val="00C15CB3"/>
    <w:rsid w:val="00C163A1"/>
    <w:rsid w:val="00C1668E"/>
    <w:rsid w:val="00C20939"/>
    <w:rsid w:val="00C247CE"/>
    <w:rsid w:val="00C329D7"/>
    <w:rsid w:val="00C33C51"/>
    <w:rsid w:val="00C3424F"/>
    <w:rsid w:val="00C35730"/>
    <w:rsid w:val="00C37363"/>
    <w:rsid w:val="00C43AA5"/>
    <w:rsid w:val="00C46299"/>
    <w:rsid w:val="00C47041"/>
    <w:rsid w:val="00C50D6C"/>
    <w:rsid w:val="00C5526A"/>
    <w:rsid w:val="00C55842"/>
    <w:rsid w:val="00C603A8"/>
    <w:rsid w:val="00C6188F"/>
    <w:rsid w:val="00C63C88"/>
    <w:rsid w:val="00C67976"/>
    <w:rsid w:val="00C765FC"/>
    <w:rsid w:val="00C84ECC"/>
    <w:rsid w:val="00C84FA7"/>
    <w:rsid w:val="00C86A6D"/>
    <w:rsid w:val="00C8793C"/>
    <w:rsid w:val="00C87CC4"/>
    <w:rsid w:val="00C87D61"/>
    <w:rsid w:val="00C90570"/>
    <w:rsid w:val="00C92677"/>
    <w:rsid w:val="00C95387"/>
    <w:rsid w:val="00CA1D19"/>
    <w:rsid w:val="00CA2B0C"/>
    <w:rsid w:val="00CA7F21"/>
    <w:rsid w:val="00CB0636"/>
    <w:rsid w:val="00CB1C57"/>
    <w:rsid w:val="00CB1EE2"/>
    <w:rsid w:val="00CB3202"/>
    <w:rsid w:val="00CB6215"/>
    <w:rsid w:val="00CB6369"/>
    <w:rsid w:val="00CB712D"/>
    <w:rsid w:val="00CB7CFD"/>
    <w:rsid w:val="00CC3687"/>
    <w:rsid w:val="00CD1A2D"/>
    <w:rsid w:val="00CD2469"/>
    <w:rsid w:val="00CD2CE3"/>
    <w:rsid w:val="00CD30C8"/>
    <w:rsid w:val="00CE2046"/>
    <w:rsid w:val="00CE4443"/>
    <w:rsid w:val="00CE4E69"/>
    <w:rsid w:val="00CE7894"/>
    <w:rsid w:val="00CF2A0F"/>
    <w:rsid w:val="00CF4F37"/>
    <w:rsid w:val="00CF5C8B"/>
    <w:rsid w:val="00CF62A3"/>
    <w:rsid w:val="00D0383E"/>
    <w:rsid w:val="00D05AA7"/>
    <w:rsid w:val="00D06AC4"/>
    <w:rsid w:val="00D1176A"/>
    <w:rsid w:val="00D11A1A"/>
    <w:rsid w:val="00D143C9"/>
    <w:rsid w:val="00D14587"/>
    <w:rsid w:val="00D1568A"/>
    <w:rsid w:val="00D15AE6"/>
    <w:rsid w:val="00D160DD"/>
    <w:rsid w:val="00D174BC"/>
    <w:rsid w:val="00D2203B"/>
    <w:rsid w:val="00D22ED0"/>
    <w:rsid w:val="00D2385D"/>
    <w:rsid w:val="00D2393B"/>
    <w:rsid w:val="00D275C6"/>
    <w:rsid w:val="00D30188"/>
    <w:rsid w:val="00D30FE3"/>
    <w:rsid w:val="00D3362E"/>
    <w:rsid w:val="00D3364E"/>
    <w:rsid w:val="00D34341"/>
    <w:rsid w:val="00D3588E"/>
    <w:rsid w:val="00D405C9"/>
    <w:rsid w:val="00D4151F"/>
    <w:rsid w:val="00D416B6"/>
    <w:rsid w:val="00D43ABE"/>
    <w:rsid w:val="00D451B2"/>
    <w:rsid w:val="00D452E5"/>
    <w:rsid w:val="00D45D12"/>
    <w:rsid w:val="00D45DEF"/>
    <w:rsid w:val="00D52277"/>
    <w:rsid w:val="00D5788F"/>
    <w:rsid w:val="00D64B85"/>
    <w:rsid w:val="00D64F19"/>
    <w:rsid w:val="00D65258"/>
    <w:rsid w:val="00D660E5"/>
    <w:rsid w:val="00D70BEA"/>
    <w:rsid w:val="00D7119D"/>
    <w:rsid w:val="00D71968"/>
    <w:rsid w:val="00D72720"/>
    <w:rsid w:val="00D751C4"/>
    <w:rsid w:val="00D7713E"/>
    <w:rsid w:val="00D804D8"/>
    <w:rsid w:val="00D81003"/>
    <w:rsid w:val="00D82BEB"/>
    <w:rsid w:val="00D858BD"/>
    <w:rsid w:val="00D85AB0"/>
    <w:rsid w:val="00D87161"/>
    <w:rsid w:val="00D874A5"/>
    <w:rsid w:val="00D90267"/>
    <w:rsid w:val="00D907BE"/>
    <w:rsid w:val="00D90A3C"/>
    <w:rsid w:val="00D93848"/>
    <w:rsid w:val="00D9395A"/>
    <w:rsid w:val="00DA066B"/>
    <w:rsid w:val="00DA4BF4"/>
    <w:rsid w:val="00DB1DCD"/>
    <w:rsid w:val="00DB2384"/>
    <w:rsid w:val="00DB2735"/>
    <w:rsid w:val="00DB34B5"/>
    <w:rsid w:val="00DB7B54"/>
    <w:rsid w:val="00DB7BC6"/>
    <w:rsid w:val="00DC0247"/>
    <w:rsid w:val="00DC21FB"/>
    <w:rsid w:val="00DC2531"/>
    <w:rsid w:val="00DC400C"/>
    <w:rsid w:val="00DC4CCC"/>
    <w:rsid w:val="00DC5A4A"/>
    <w:rsid w:val="00DC5C22"/>
    <w:rsid w:val="00DC69D8"/>
    <w:rsid w:val="00DC6A6F"/>
    <w:rsid w:val="00DD3751"/>
    <w:rsid w:val="00DD3A4B"/>
    <w:rsid w:val="00DD4781"/>
    <w:rsid w:val="00DD5493"/>
    <w:rsid w:val="00DD6721"/>
    <w:rsid w:val="00DD6A0C"/>
    <w:rsid w:val="00DE7BAB"/>
    <w:rsid w:val="00DF7E07"/>
    <w:rsid w:val="00E00AC4"/>
    <w:rsid w:val="00E015B8"/>
    <w:rsid w:val="00E01773"/>
    <w:rsid w:val="00E1012A"/>
    <w:rsid w:val="00E107D3"/>
    <w:rsid w:val="00E10896"/>
    <w:rsid w:val="00E1147C"/>
    <w:rsid w:val="00E1162C"/>
    <w:rsid w:val="00E12AE5"/>
    <w:rsid w:val="00E14A48"/>
    <w:rsid w:val="00E17019"/>
    <w:rsid w:val="00E17FA5"/>
    <w:rsid w:val="00E20077"/>
    <w:rsid w:val="00E209AD"/>
    <w:rsid w:val="00E2282D"/>
    <w:rsid w:val="00E22F11"/>
    <w:rsid w:val="00E24217"/>
    <w:rsid w:val="00E2667C"/>
    <w:rsid w:val="00E2772E"/>
    <w:rsid w:val="00E31D74"/>
    <w:rsid w:val="00E33FE2"/>
    <w:rsid w:val="00E34A27"/>
    <w:rsid w:val="00E412D5"/>
    <w:rsid w:val="00E416AC"/>
    <w:rsid w:val="00E41BC2"/>
    <w:rsid w:val="00E421AC"/>
    <w:rsid w:val="00E42A15"/>
    <w:rsid w:val="00E452C7"/>
    <w:rsid w:val="00E47446"/>
    <w:rsid w:val="00E500C4"/>
    <w:rsid w:val="00E529C4"/>
    <w:rsid w:val="00E52B61"/>
    <w:rsid w:val="00E53427"/>
    <w:rsid w:val="00E55304"/>
    <w:rsid w:val="00E56A18"/>
    <w:rsid w:val="00E56AF9"/>
    <w:rsid w:val="00E61ACA"/>
    <w:rsid w:val="00E61B66"/>
    <w:rsid w:val="00E6246A"/>
    <w:rsid w:val="00E658ED"/>
    <w:rsid w:val="00E6770E"/>
    <w:rsid w:val="00E708A2"/>
    <w:rsid w:val="00E729DB"/>
    <w:rsid w:val="00E72DB6"/>
    <w:rsid w:val="00E73F11"/>
    <w:rsid w:val="00E74708"/>
    <w:rsid w:val="00E75C54"/>
    <w:rsid w:val="00E77317"/>
    <w:rsid w:val="00E81328"/>
    <w:rsid w:val="00E813FF"/>
    <w:rsid w:val="00E81744"/>
    <w:rsid w:val="00E82513"/>
    <w:rsid w:val="00E832FE"/>
    <w:rsid w:val="00E856C9"/>
    <w:rsid w:val="00E86B76"/>
    <w:rsid w:val="00E9511F"/>
    <w:rsid w:val="00E9678D"/>
    <w:rsid w:val="00EA2EE9"/>
    <w:rsid w:val="00EA32C1"/>
    <w:rsid w:val="00EA5E01"/>
    <w:rsid w:val="00EB046C"/>
    <w:rsid w:val="00EB163B"/>
    <w:rsid w:val="00EB3351"/>
    <w:rsid w:val="00EB520A"/>
    <w:rsid w:val="00EB73DB"/>
    <w:rsid w:val="00EC134A"/>
    <w:rsid w:val="00EC1B33"/>
    <w:rsid w:val="00EC5BE5"/>
    <w:rsid w:val="00EC6108"/>
    <w:rsid w:val="00EC677D"/>
    <w:rsid w:val="00ED0E6D"/>
    <w:rsid w:val="00ED1142"/>
    <w:rsid w:val="00ED29FD"/>
    <w:rsid w:val="00ED3D54"/>
    <w:rsid w:val="00ED41C0"/>
    <w:rsid w:val="00ED46BC"/>
    <w:rsid w:val="00ED5BFF"/>
    <w:rsid w:val="00ED6BFF"/>
    <w:rsid w:val="00ED6C2F"/>
    <w:rsid w:val="00ED6F41"/>
    <w:rsid w:val="00ED6F46"/>
    <w:rsid w:val="00EE16F0"/>
    <w:rsid w:val="00EE194C"/>
    <w:rsid w:val="00EE1C89"/>
    <w:rsid w:val="00EE3B64"/>
    <w:rsid w:val="00EE431D"/>
    <w:rsid w:val="00EE4CCA"/>
    <w:rsid w:val="00EE4EC4"/>
    <w:rsid w:val="00EE55F0"/>
    <w:rsid w:val="00EE6AAE"/>
    <w:rsid w:val="00EE77BB"/>
    <w:rsid w:val="00EE7B4B"/>
    <w:rsid w:val="00EF05E6"/>
    <w:rsid w:val="00EF2F99"/>
    <w:rsid w:val="00EF329A"/>
    <w:rsid w:val="00EF3FAE"/>
    <w:rsid w:val="00EF541A"/>
    <w:rsid w:val="00EF697D"/>
    <w:rsid w:val="00F02740"/>
    <w:rsid w:val="00F1003D"/>
    <w:rsid w:val="00F11041"/>
    <w:rsid w:val="00F11C87"/>
    <w:rsid w:val="00F11D18"/>
    <w:rsid w:val="00F1246D"/>
    <w:rsid w:val="00F15F42"/>
    <w:rsid w:val="00F20F3D"/>
    <w:rsid w:val="00F2568E"/>
    <w:rsid w:val="00F25876"/>
    <w:rsid w:val="00F3110C"/>
    <w:rsid w:val="00F3173B"/>
    <w:rsid w:val="00F327BD"/>
    <w:rsid w:val="00F33287"/>
    <w:rsid w:val="00F361C7"/>
    <w:rsid w:val="00F42292"/>
    <w:rsid w:val="00F458DA"/>
    <w:rsid w:val="00F45C7E"/>
    <w:rsid w:val="00F47843"/>
    <w:rsid w:val="00F50137"/>
    <w:rsid w:val="00F512A6"/>
    <w:rsid w:val="00F51AC0"/>
    <w:rsid w:val="00F53F27"/>
    <w:rsid w:val="00F54702"/>
    <w:rsid w:val="00F54F43"/>
    <w:rsid w:val="00F57563"/>
    <w:rsid w:val="00F664DF"/>
    <w:rsid w:val="00F66895"/>
    <w:rsid w:val="00F669E9"/>
    <w:rsid w:val="00F7087F"/>
    <w:rsid w:val="00F71406"/>
    <w:rsid w:val="00F71954"/>
    <w:rsid w:val="00F73FAB"/>
    <w:rsid w:val="00F77183"/>
    <w:rsid w:val="00F80910"/>
    <w:rsid w:val="00F846C3"/>
    <w:rsid w:val="00F84A2C"/>
    <w:rsid w:val="00F876C9"/>
    <w:rsid w:val="00F87E33"/>
    <w:rsid w:val="00F93513"/>
    <w:rsid w:val="00F945ED"/>
    <w:rsid w:val="00F9493B"/>
    <w:rsid w:val="00FA1132"/>
    <w:rsid w:val="00FA314F"/>
    <w:rsid w:val="00FA6630"/>
    <w:rsid w:val="00FA77C2"/>
    <w:rsid w:val="00FB1CD6"/>
    <w:rsid w:val="00FB550B"/>
    <w:rsid w:val="00FB65D4"/>
    <w:rsid w:val="00FC00F5"/>
    <w:rsid w:val="00FC1A31"/>
    <w:rsid w:val="00FC2D49"/>
    <w:rsid w:val="00FC68DC"/>
    <w:rsid w:val="00FD14DE"/>
    <w:rsid w:val="00FD2291"/>
    <w:rsid w:val="00FD33E9"/>
    <w:rsid w:val="00FD3AA7"/>
    <w:rsid w:val="00FD53A7"/>
    <w:rsid w:val="00FE0DB5"/>
    <w:rsid w:val="00FE202A"/>
    <w:rsid w:val="00FE2807"/>
    <w:rsid w:val="00FE4214"/>
    <w:rsid w:val="00FE59C1"/>
    <w:rsid w:val="00FE6B58"/>
    <w:rsid w:val="00FE7D1B"/>
    <w:rsid w:val="00FF0432"/>
    <w:rsid w:val="00FF2DC0"/>
    <w:rsid w:val="00FF61B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BD702CB"/>
  <w15:docId w15:val="{8E4F9C9A-4219-4D2D-80A2-ACFC3453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5E35C4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0338B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542D6A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2D6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542D6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2D6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2D6A"/>
    <w:rPr>
      <w:b/>
      <w:bCs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EF329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E5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76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4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37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00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397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2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25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501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44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78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3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0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9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6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34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16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59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5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879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76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2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12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5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147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264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1.xml"/><Relationship Id="rId16" Type="http://schemas.openxmlformats.org/officeDocument/2006/relationships/image" Target="media/image7.png"/><Relationship Id="rId11" Type="http://schemas.openxmlformats.org/officeDocument/2006/relationships/image" Target="media/image3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yperlink" Target="https://wiki.debian.org/DHCP_Server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shop.netgate.com/a/downloads/-/e93b50aa3ab07016/cea2bbe035a08d76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s://wiki.debian.org/LDAP/OpenLDAPSetup" TargetMode="External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linuxkamarada.com/en/2020/04/29/remote-desktop-connection-to-linux-from-windows-using-the-xrdp-serve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yperlink" Target="https://www.debian.org/index.fr.html" TargetMode="External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reintech.io/blog/installing-configuring-bind-dns-server-debian-12" TargetMode="External"/><Relationship Id="rId81" Type="http://schemas.openxmlformats.org/officeDocument/2006/relationships/hyperlink" Target="https://reintech.io/blog/installing-configuring-samba-debian-12" TargetMode="External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www.microsoft.com/fr-fr/software-download/windows11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hyperlink" Target="chatgpt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&#232;me%20ann&#233;e%20-%20CIN2B\Autre\Mod&#232;les\Rapport%20de%20proj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6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otal xmlns="98d92101-24da-4498-9971-a24673344bd8" xsi:nil="true"/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6a4cac78e8e76547514939bcab636e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a8fdc2b16e66b7bdb77d3717a31ab69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Total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Total" ma:index="10" nillable="true" ma:displayName="Total" ma:format="Dropdown" ma:internalName="Total" ma:percentage="FALSE">
      <xsd:simpleType>
        <xsd:restriction base="dms:Number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58d13d6-683f-4790-b10e-1c2bf2e5013a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3.xml><?xml version="1.0" encoding="utf-8"?>
<ds:datastoreItem xmlns:ds="http://schemas.openxmlformats.org/officeDocument/2006/customXml" ds:itemID="{DB88091B-7A0B-40E0-A22E-B64A87660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F00A52-0B22-4294-98E4-920EFFFC6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 projet.dotx</Template>
  <TotalTime>1190</TotalTime>
  <Pages>33</Pages>
  <Words>2077</Words>
  <Characters>11426</Characters>
  <Application>Microsoft Office Word</Application>
  <DocSecurity>0</DocSecurity>
  <Lines>95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173</cp:revision>
  <cp:lastPrinted>2023-11-03T14:15:00Z</cp:lastPrinted>
  <dcterms:created xsi:type="dcterms:W3CDTF">2025-01-24T14:24:00Z</dcterms:created>
  <dcterms:modified xsi:type="dcterms:W3CDTF">2025-05-27T22:05:00Z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